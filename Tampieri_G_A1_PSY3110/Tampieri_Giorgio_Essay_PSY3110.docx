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FF9F" w14:textId="77777777" w:rsidR="00733122" w:rsidRDefault="00733122" w:rsidP="00805755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5F273B3F" w14:textId="77777777" w:rsidR="00805755" w:rsidRDefault="00805755" w:rsidP="00805755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7F18BA79" w14:textId="77777777" w:rsidR="00805755" w:rsidRDefault="00805755" w:rsidP="00805755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72B6A4F2" w14:textId="77777777" w:rsidR="00805755" w:rsidRDefault="00805755" w:rsidP="00805755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63E2D4D1" w14:textId="4EBFA860" w:rsidR="00805755" w:rsidRPr="0072713F" w:rsidRDefault="005907EA" w:rsidP="00805755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Psychologists</w:t>
      </w:r>
      <w:r w:rsidR="00DB44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2373F">
        <w:rPr>
          <w:rFonts w:ascii="Times New Roman" w:eastAsia="Times New Roman" w:hAnsi="Times New Roman" w:cs="Times New Roman"/>
          <w:b/>
          <w:bCs/>
          <w:sz w:val="24"/>
          <w:szCs w:val="24"/>
        </w:rPr>
        <w:t>provide</w:t>
      </w:r>
      <w:r w:rsidR="000D68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essential</w:t>
      </w:r>
      <w:r w:rsidR="000B4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2373F">
        <w:rPr>
          <w:rFonts w:ascii="Times New Roman" w:eastAsia="Times New Roman" w:hAnsi="Times New Roman" w:cs="Times New Roman"/>
          <w:b/>
          <w:bCs/>
          <w:sz w:val="24"/>
          <w:szCs w:val="24"/>
        </w:rPr>
        <w:t>support and treatment for</w:t>
      </w:r>
      <w:r w:rsidR="00DB44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chronic insomnia</w:t>
      </w:r>
    </w:p>
    <w:p w14:paraId="100B4E57" w14:textId="77777777" w:rsidR="00805755" w:rsidRPr="0072713F" w:rsidRDefault="00805755" w:rsidP="00805755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C90F1D" w14:textId="77777777" w:rsidR="00805755" w:rsidRPr="00BB5186" w:rsidRDefault="00805755" w:rsidP="00805755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Giorgio Tampieri</w:t>
      </w:r>
    </w:p>
    <w:p w14:paraId="68558527" w14:textId="5C9B2C08" w:rsidR="00805755" w:rsidRPr="0072713F" w:rsidRDefault="00805755" w:rsidP="00805755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2713F">
        <w:rPr>
          <w:rFonts w:ascii="Times New Roman" w:eastAsia="Times New Roman" w:hAnsi="Times New Roman" w:cs="Times New Roman"/>
          <w:sz w:val="24"/>
          <w:szCs w:val="24"/>
        </w:rPr>
        <w:t xml:space="preserve">School of Psychology and </w:t>
      </w:r>
      <w:r w:rsidR="005907EA">
        <w:rPr>
          <w:rFonts w:ascii="Times New Roman" w:eastAsia="Times New Roman" w:hAnsi="Times New Roman" w:cs="Times New Roman"/>
          <w:sz w:val="24"/>
          <w:szCs w:val="24"/>
        </w:rPr>
        <w:t>Wellbeing</w:t>
      </w:r>
      <w:r w:rsidRPr="0072713F">
        <w:rPr>
          <w:rFonts w:ascii="Times New Roman" w:eastAsia="Times New Roman" w:hAnsi="Times New Roman" w:cs="Times New Roman"/>
          <w:sz w:val="24"/>
          <w:szCs w:val="24"/>
        </w:rPr>
        <w:t>, University of Southern Queensland</w:t>
      </w:r>
    </w:p>
    <w:p w14:paraId="33E21D28" w14:textId="65E2357A" w:rsidR="00805755" w:rsidRPr="0072713F" w:rsidRDefault="00805755" w:rsidP="00805755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PSY</w:t>
      </w:r>
      <w:r w:rsidR="005907EA">
        <w:rPr>
          <w:rFonts w:ascii="Times New Roman" w:eastAsia="Times New Roman" w:hAnsi="Times New Roman" w:cs="Times New Roman"/>
          <w:sz w:val="24"/>
          <w:szCs w:val="24"/>
        </w:rPr>
        <w:t>3110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907EA">
        <w:rPr>
          <w:rFonts w:ascii="Times New Roman" w:eastAsia="Times New Roman" w:hAnsi="Times New Roman" w:cs="Times New Roman"/>
          <w:sz w:val="24"/>
          <w:szCs w:val="24"/>
        </w:rPr>
        <w:t>Clinical Health Psychology</w:t>
      </w:r>
    </w:p>
    <w:p w14:paraId="04856845" w14:textId="3ECAFE7B" w:rsidR="00805755" w:rsidRPr="0072713F" w:rsidRDefault="00805755" w:rsidP="00805755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Dr. </w:t>
      </w:r>
      <w:r w:rsidR="005907EA">
        <w:rPr>
          <w:rFonts w:ascii="Times New Roman" w:eastAsia="Times New Roman" w:hAnsi="Times New Roman" w:cs="Times New Roman"/>
          <w:sz w:val="24"/>
          <w:szCs w:val="24"/>
        </w:rPr>
        <w:t>Grace Wang</w:t>
      </w:r>
    </w:p>
    <w:p w14:paraId="0CFDBF4A" w14:textId="22CF0239" w:rsidR="00C31DBD" w:rsidRDefault="005907EA" w:rsidP="00150E3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28</w:t>
      </w:r>
      <w:r w:rsidR="00805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October</w:t>
      </w:r>
      <w:r w:rsidR="00805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7DA03167" w14:textId="77777777" w:rsidR="00C31DBD" w:rsidRDefault="00C31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596E35A" w14:textId="3EE842F6" w:rsidR="007113E9" w:rsidRDefault="007113E9" w:rsidP="00070B7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Abstract</w:t>
      </w:r>
    </w:p>
    <w:p w14:paraId="77F11518" w14:textId="7BE4B877" w:rsidR="007113E9" w:rsidRPr="000E6E94" w:rsidRDefault="000E6E94" w:rsidP="000E6E94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purpose of this essay was to explore how psychologists provide essential support and treatment for individuals suffering from chronic insomnia.</w:t>
      </w:r>
      <w:r w:rsidR="00A05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C56D3">
        <w:rPr>
          <w:rFonts w:ascii="Times New Roman" w:eastAsia="Times New Roman" w:hAnsi="Times New Roman" w:cs="Times New Roman"/>
          <w:sz w:val="24"/>
          <w:szCs w:val="24"/>
        </w:rPr>
        <w:t>The present essay employed the biopsychosocial perspective</w:t>
      </w:r>
      <w:r w:rsidR="000068EA">
        <w:rPr>
          <w:rFonts w:ascii="Times New Roman" w:eastAsia="Times New Roman" w:hAnsi="Times New Roman" w:cs="Times New Roman"/>
          <w:sz w:val="24"/>
          <w:szCs w:val="24"/>
        </w:rPr>
        <w:t>,</w:t>
      </w:r>
      <w:r w:rsidR="00F70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C56D3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r w:rsidR="000068EA">
        <w:rPr>
          <w:rFonts w:ascii="Times New Roman" w:eastAsia="Times New Roman" w:hAnsi="Times New Roman" w:cs="Times New Roman"/>
          <w:sz w:val="24"/>
          <w:szCs w:val="24"/>
        </w:rPr>
        <w:t>views</w:t>
      </w:r>
      <w:r w:rsidR="00317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23312">
        <w:rPr>
          <w:rFonts w:ascii="Times New Roman" w:eastAsia="Times New Roman" w:hAnsi="Times New Roman" w:cs="Times New Roman"/>
          <w:sz w:val="24"/>
          <w:szCs w:val="24"/>
        </w:rPr>
        <w:t>health</w:t>
      </w:r>
      <w:r w:rsidR="004879B6">
        <w:rPr>
          <w:rFonts w:ascii="Times New Roman" w:eastAsia="Times New Roman" w:hAnsi="Times New Roman" w:cs="Times New Roman"/>
          <w:sz w:val="24"/>
          <w:szCs w:val="24"/>
        </w:rPr>
        <w:t xml:space="preserve"> through</w:t>
      </w:r>
      <w:r w:rsidR="006C56D3">
        <w:rPr>
          <w:rFonts w:ascii="Times New Roman" w:eastAsia="Times New Roman" w:hAnsi="Times New Roman" w:cs="Times New Roman"/>
          <w:sz w:val="24"/>
          <w:szCs w:val="24"/>
        </w:rPr>
        <w:t xml:space="preserve"> biological, psychological, and social </w:t>
      </w:r>
      <w:r w:rsidR="00130485">
        <w:rPr>
          <w:rFonts w:ascii="Times New Roman" w:eastAsia="Times New Roman" w:hAnsi="Times New Roman" w:cs="Times New Roman"/>
          <w:sz w:val="24"/>
          <w:szCs w:val="24"/>
        </w:rPr>
        <w:t>components</w:t>
      </w:r>
      <w:r w:rsidR="00B849F3">
        <w:rPr>
          <w:rFonts w:ascii="Times New Roman" w:eastAsia="Times New Roman" w:hAnsi="Times New Roman" w:cs="Times New Roman"/>
          <w:sz w:val="24"/>
          <w:szCs w:val="24"/>
        </w:rPr>
        <w:t>.</w:t>
      </w:r>
      <w:r w:rsidR="002C27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3A05">
        <w:rPr>
          <w:rFonts w:ascii="Times New Roman" w:eastAsia="Times New Roman" w:hAnsi="Times New Roman" w:cs="Times New Roman"/>
          <w:sz w:val="24"/>
          <w:szCs w:val="24"/>
        </w:rPr>
        <w:t xml:space="preserve">Further, </w:t>
      </w:r>
      <w:r w:rsidR="007F52FB">
        <w:rPr>
          <w:rFonts w:ascii="Times New Roman" w:eastAsia="Times New Roman" w:hAnsi="Times New Roman" w:cs="Times New Roman"/>
          <w:sz w:val="24"/>
          <w:szCs w:val="24"/>
        </w:rPr>
        <w:t xml:space="preserve">to review the body of literature on insomnia this essay </w:t>
      </w:r>
      <w:r w:rsidR="00185599">
        <w:rPr>
          <w:rFonts w:ascii="Times New Roman" w:eastAsia="Times New Roman" w:hAnsi="Times New Roman" w:cs="Times New Roman"/>
          <w:sz w:val="24"/>
          <w:szCs w:val="24"/>
        </w:rPr>
        <w:t>conducted a literature review</w:t>
      </w:r>
      <w:r w:rsidR="009510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C0035E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="000C2B81">
        <w:rPr>
          <w:rFonts w:ascii="Times New Roman" w:eastAsia="Times New Roman" w:hAnsi="Times New Roman" w:cs="Times New Roman"/>
          <w:sz w:val="24"/>
          <w:szCs w:val="24"/>
        </w:rPr>
        <w:t xml:space="preserve">biopsychosocial </w:t>
      </w:r>
      <w:r w:rsidR="00B126DC">
        <w:rPr>
          <w:rFonts w:ascii="Times New Roman" w:eastAsia="Times New Roman" w:hAnsi="Times New Roman" w:cs="Times New Roman"/>
          <w:sz w:val="24"/>
          <w:szCs w:val="24"/>
        </w:rPr>
        <w:t xml:space="preserve">element was </w:t>
      </w:r>
      <w:r w:rsidR="00F577F0">
        <w:rPr>
          <w:rFonts w:ascii="Times New Roman" w:eastAsia="Times New Roman" w:hAnsi="Times New Roman" w:cs="Times New Roman"/>
          <w:sz w:val="24"/>
          <w:szCs w:val="24"/>
        </w:rPr>
        <w:t xml:space="preserve">analysed </w:t>
      </w:r>
      <w:r w:rsidR="008E67A1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144DE0">
        <w:rPr>
          <w:rFonts w:ascii="Times New Roman" w:eastAsia="Times New Roman" w:hAnsi="Times New Roman" w:cs="Times New Roman"/>
          <w:sz w:val="24"/>
          <w:szCs w:val="24"/>
        </w:rPr>
        <w:t>criticised</w:t>
      </w:r>
      <w:r w:rsidR="00166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638F">
        <w:rPr>
          <w:rFonts w:ascii="Times New Roman" w:eastAsia="Times New Roman" w:hAnsi="Times New Roman" w:cs="Times New Roman"/>
          <w:sz w:val="24"/>
          <w:szCs w:val="24"/>
        </w:rPr>
        <w:t>based on evidence within the research</w:t>
      </w:r>
      <w:r w:rsidR="003E18BD">
        <w:rPr>
          <w:rFonts w:ascii="Times New Roman" w:eastAsia="Times New Roman" w:hAnsi="Times New Roman" w:cs="Times New Roman"/>
          <w:sz w:val="24"/>
          <w:szCs w:val="24"/>
        </w:rPr>
        <w:t>.</w:t>
      </w:r>
      <w:r w:rsidR="00F83F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6420">
        <w:rPr>
          <w:rFonts w:ascii="Times New Roman" w:eastAsia="Times New Roman" w:hAnsi="Times New Roman" w:cs="Times New Roman"/>
          <w:sz w:val="24"/>
          <w:szCs w:val="24"/>
        </w:rPr>
        <w:t xml:space="preserve">This essay </w:t>
      </w:r>
      <w:r w:rsidR="00784529">
        <w:rPr>
          <w:rFonts w:ascii="Times New Roman" w:eastAsia="Times New Roman" w:hAnsi="Times New Roman" w:cs="Times New Roman"/>
          <w:sz w:val="24"/>
          <w:szCs w:val="24"/>
        </w:rPr>
        <w:t xml:space="preserve">found that </w:t>
      </w:r>
      <w:r w:rsidR="00D35B93">
        <w:rPr>
          <w:rFonts w:ascii="Times New Roman" w:eastAsia="Times New Roman" w:hAnsi="Times New Roman" w:cs="Times New Roman"/>
          <w:sz w:val="24"/>
          <w:szCs w:val="24"/>
        </w:rPr>
        <w:t>Cognitive Behavioural Treatments for Insomnia</w:t>
      </w:r>
      <w:r w:rsidR="002733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3B21">
        <w:rPr>
          <w:rFonts w:ascii="Times New Roman" w:eastAsia="Times New Roman" w:hAnsi="Times New Roman" w:cs="Times New Roman"/>
          <w:sz w:val="24"/>
          <w:szCs w:val="24"/>
        </w:rPr>
        <w:t>(CBT-I)</w:t>
      </w:r>
      <w:r w:rsidR="006A6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0EBE">
        <w:rPr>
          <w:rFonts w:ascii="Times New Roman" w:eastAsia="Times New Roman" w:hAnsi="Times New Roman" w:cs="Times New Roman"/>
          <w:sz w:val="24"/>
          <w:szCs w:val="24"/>
        </w:rPr>
        <w:t xml:space="preserve">significantly </w:t>
      </w:r>
      <w:r w:rsidR="00833381">
        <w:rPr>
          <w:rFonts w:ascii="Times New Roman" w:eastAsia="Times New Roman" w:hAnsi="Times New Roman" w:cs="Times New Roman"/>
          <w:sz w:val="24"/>
          <w:szCs w:val="24"/>
        </w:rPr>
        <w:t xml:space="preserve">decreased symptoms of chronic insomnia </w:t>
      </w:r>
      <w:r w:rsidR="00974149">
        <w:rPr>
          <w:rFonts w:ascii="Times New Roman" w:eastAsia="Times New Roman" w:hAnsi="Times New Roman" w:cs="Times New Roman"/>
          <w:sz w:val="24"/>
          <w:szCs w:val="24"/>
        </w:rPr>
        <w:t>long-term.</w:t>
      </w:r>
      <w:r w:rsidR="008F64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25031">
        <w:rPr>
          <w:rFonts w:ascii="Times New Roman" w:eastAsia="Times New Roman" w:hAnsi="Times New Roman" w:cs="Times New Roman"/>
          <w:sz w:val="24"/>
          <w:szCs w:val="24"/>
        </w:rPr>
        <w:t xml:space="preserve">Biological approaches, </w:t>
      </w:r>
      <w:r w:rsidR="00C32068">
        <w:rPr>
          <w:rFonts w:ascii="Times New Roman" w:eastAsia="Times New Roman" w:hAnsi="Times New Roman" w:cs="Times New Roman"/>
          <w:sz w:val="24"/>
          <w:szCs w:val="24"/>
        </w:rPr>
        <w:t xml:space="preserve">like Bright Light Therapy (LT) </w:t>
      </w:r>
      <w:r w:rsidR="007F3555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="0068465A">
        <w:rPr>
          <w:rFonts w:ascii="Times New Roman" w:eastAsia="Times New Roman" w:hAnsi="Times New Roman" w:cs="Times New Roman"/>
          <w:sz w:val="24"/>
          <w:szCs w:val="24"/>
        </w:rPr>
        <w:t xml:space="preserve">currently being </w:t>
      </w:r>
      <w:r w:rsidR="00E6149F">
        <w:rPr>
          <w:rFonts w:ascii="Times New Roman" w:eastAsia="Times New Roman" w:hAnsi="Times New Roman" w:cs="Times New Roman"/>
          <w:sz w:val="24"/>
          <w:szCs w:val="24"/>
        </w:rPr>
        <w:t>researched</w:t>
      </w:r>
      <w:r w:rsidR="007308CF">
        <w:rPr>
          <w:rFonts w:ascii="Times New Roman" w:eastAsia="Times New Roman" w:hAnsi="Times New Roman" w:cs="Times New Roman"/>
          <w:sz w:val="24"/>
          <w:szCs w:val="24"/>
        </w:rPr>
        <w:t xml:space="preserve"> with promising </w:t>
      </w:r>
      <w:r w:rsidR="00782C32">
        <w:rPr>
          <w:rFonts w:ascii="Times New Roman" w:eastAsia="Times New Roman" w:hAnsi="Times New Roman" w:cs="Times New Roman"/>
          <w:sz w:val="24"/>
          <w:szCs w:val="24"/>
        </w:rPr>
        <w:t>results</w:t>
      </w:r>
      <w:r w:rsidR="001525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E442B">
        <w:rPr>
          <w:rFonts w:ascii="Times New Roman" w:eastAsia="Times New Roman" w:hAnsi="Times New Roman" w:cs="Times New Roman"/>
          <w:sz w:val="24"/>
          <w:szCs w:val="24"/>
        </w:rPr>
        <w:t xml:space="preserve">which could </w:t>
      </w:r>
      <w:r w:rsidR="00466551">
        <w:rPr>
          <w:rFonts w:ascii="Times New Roman" w:eastAsia="Times New Roman" w:hAnsi="Times New Roman" w:cs="Times New Roman"/>
          <w:sz w:val="24"/>
          <w:szCs w:val="24"/>
        </w:rPr>
        <w:t xml:space="preserve">reduce </w:t>
      </w:r>
      <w:r w:rsidR="008D0CC3">
        <w:rPr>
          <w:rFonts w:ascii="Times New Roman" w:eastAsia="Times New Roman" w:hAnsi="Times New Roman" w:cs="Times New Roman"/>
          <w:sz w:val="24"/>
          <w:szCs w:val="24"/>
        </w:rPr>
        <w:t xml:space="preserve">the need for clinicians to train in CBT-I, </w:t>
      </w:r>
      <w:r w:rsidR="00053E03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B37FC9">
        <w:rPr>
          <w:rFonts w:ascii="Times New Roman" w:eastAsia="Times New Roman" w:hAnsi="Times New Roman" w:cs="Times New Roman"/>
          <w:sz w:val="24"/>
          <w:szCs w:val="24"/>
        </w:rPr>
        <w:t>optimise</w:t>
      </w:r>
      <w:r w:rsidR="005478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B0840">
        <w:rPr>
          <w:rFonts w:ascii="Times New Roman" w:eastAsia="Times New Roman" w:hAnsi="Times New Roman" w:cs="Times New Roman"/>
          <w:sz w:val="24"/>
          <w:szCs w:val="24"/>
        </w:rPr>
        <w:t>time</w:t>
      </w:r>
      <w:r w:rsidR="0063777F">
        <w:rPr>
          <w:rFonts w:ascii="Times New Roman" w:eastAsia="Times New Roman" w:hAnsi="Times New Roman" w:cs="Times New Roman"/>
          <w:sz w:val="24"/>
          <w:szCs w:val="24"/>
        </w:rPr>
        <w:t xml:space="preserve"> in therapy</w:t>
      </w:r>
      <w:r w:rsidR="001B2792">
        <w:rPr>
          <w:rFonts w:ascii="Times New Roman" w:eastAsia="Times New Roman" w:hAnsi="Times New Roman" w:cs="Times New Roman"/>
          <w:sz w:val="24"/>
          <w:szCs w:val="24"/>
        </w:rPr>
        <w:t>.</w:t>
      </w:r>
      <w:r w:rsidR="00866930">
        <w:rPr>
          <w:rFonts w:ascii="Times New Roman" w:eastAsia="Times New Roman" w:hAnsi="Times New Roman" w:cs="Times New Roman"/>
          <w:sz w:val="24"/>
          <w:szCs w:val="24"/>
        </w:rPr>
        <w:t xml:space="preserve"> Lastly, </w:t>
      </w:r>
      <w:r w:rsidR="008616BF">
        <w:rPr>
          <w:rFonts w:ascii="Times New Roman" w:eastAsia="Times New Roman" w:hAnsi="Times New Roman" w:cs="Times New Roman"/>
          <w:sz w:val="24"/>
          <w:szCs w:val="24"/>
        </w:rPr>
        <w:t xml:space="preserve">the authors </w:t>
      </w:r>
      <w:r w:rsidR="00997C45">
        <w:rPr>
          <w:rFonts w:ascii="Times New Roman" w:eastAsia="Times New Roman" w:hAnsi="Times New Roman" w:cs="Times New Roman"/>
          <w:sz w:val="24"/>
          <w:szCs w:val="24"/>
        </w:rPr>
        <w:t xml:space="preserve">sought to understand </w:t>
      </w:r>
      <w:r w:rsidR="006F7B47">
        <w:rPr>
          <w:rFonts w:ascii="Times New Roman" w:eastAsia="Times New Roman" w:hAnsi="Times New Roman" w:cs="Times New Roman"/>
          <w:sz w:val="24"/>
          <w:szCs w:val="24"/>
        </w:rPr>
        <w:t xml:space="preserve">how social </w:t>
      </w:r>
      <w:r w:rsidR="00D07EA1">
        <w:rPr>
          <w:rFonts w:ascii="Times New Roman" w:eastAsia="Times New Roman" w:hAnsi="Times New Roman" w:cs="Times New Roman"/>
          <w:sz w:val="24"/>
          <w:szCs w:val="24"/>
        </w:rPr>
        <w:t>and cultural influence</w:t>
      </w:r>
      <w:r w:rsidR="00820D49">
        <w:rPr>
          <w:rFonts w:ascii="Times New Roman" w:eastAsia="Times New Roman" w:hAnsi="Times New Roman" w:cs="Times New Roman"/>
          <w:sz w:val="24"/>
          <w:szCs w:val="24"/>
        </w:rPr>
        <w:t>s</w:t>
      </w:r>
      <w:r w:rsidR="00D07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085E">
        <w:rPr>
          <w:rFonts w:ascii="Times New Roman" w:eastAsia="Times New Roman" w:hAnsi="Times New Roman" w:cs="Times New Roman"/>
          <w:sz w:val="24"/>
          <w:szCs w:val="24"/>
        </w:rPr>
        <w:t>affect</w:t>
      </w:r>
      <w:r w:rsidR="0033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93B62">
        <w:rPr>
          <w:rFonts w:ascii="Times New Roman" w:eastAsia="Times New Roman" w:hAnsi="Times New Roman" w:cs="Times New Roman"/>
          <w:sz w:val="24"/>
          <w:szCs w:val="24"/>
        </w:rPr>
        <w:t>sleep and</w:t>
      </w:r>
      <w:r w:rsidR="00336F92">
        <w:rPr>
          <w:rFonts w:ascii="Times New Roman" w:eastAsia="Times New Roman" w:hAnsi="Times New Roman" w:cs="Times New Roman"/>
          <w:sz w:val="24"/>
          <w:szCs w:val="24"/>
        </w:rPr>
        <w:t xml:space="preserve"> found that </w:t>
      </w:r>
      <w:r w:rsidR="001F4B74">
        <w:rPr>
          <w:rFonts w:ascii="Times New Roman" w:eastAsia="Times New Roman" w:hAnsi="Times New Roman" w:cs="Times New Roman"/>
          <w:sz w:val="24"/>
          <w:szCs w:val="24"/>
        </w:rPr>
        <w:t xml:space="preserve">social support </w:t>
      </w:r>
      <w:r w:rsidR="00B01B02">
        <w:rPr>
          <w:rFonts w:ascii="Times New Roman" w:eastAsia="Times New Roman" w:hAnsi="Times New Roman" w:cs="Times New Roman"/>
          <w:sz w:val="24"/>
          <w:szCs w:val="24"/>
        </w:rPr>
        <w:t>was a protective factor</w:t>
      </w:r>
      <w:r w:rsidR="00470F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63C2">
        <w:rPr>
          <w:rFonts w:ascii="Times New Roman" w:eastAsia="Times New Roman" w:hAnsi="Times New Roman" w:cs="Times New Roman"/>
          <w:sz w:val="24"/>
          <w:szCs w:val="24"/>
        </w:rPr>
        <w:t>for</w:t>
      </w:r>
      <w:r w:rsidR="00470F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6CEA">
        <w:rPr>
          <w:rFonts w:ascii="Times New Roman" w:eastAsia="Times New Roman" w:hAnsi="Times New Roman" w:cs="Times New Roman"/>
          <w:sz w:val="24"/>
          <w:szCs w:val="24"/>
        </w:rPr>
        <w:t>short-term and chronic sleep difficulties.</w:t>
      </w:r>
      <w:r w:rsidR="006B4C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47C2">
        <w:rPr>
          <w:rFonts w:ascii="Times New Roman" w:eastAsia="Times New Roman" w:hAnsi="Times New Roman" w:cs="Times New Roman"/>
          <w:sz w:val="24"/>
          <w:szCs w:val="24"/>
        </w:rPr>
        <w:t xml:space="preserve">Overall, </w:t>
      </w:r>
      <w:r w:rsidR="006C3606">
        <w:rPr>
          <w:rFonts w:ascii="Times New Roman" w:eastAsia="Times New Roman" w:hAnsi="Times New Roman" w:cs="Times New Roman"/>
          <w:sz w:val="24"/>
          <w:szCs w:val="24"/>
        </w:rPr>
        <w:t xml:space="preserve">these </w:t>
      </w:r>
      <w:r w:rsidR="000A7FFA">
        <w:rPr>
          <w:rFonts w:ascii="Times New Roman" w:eastAsia="Times New Roman" w:hAnsi="Times New Roman" w:cs="Times New Roman"/>
          <w:sz w:val="24"/>
          <w:szCs w:val="24"/>
        </w:rPr>
        <w:t xml:space="preserve">findings </w:t>
      </w:r>
      <w:r w:rsidR="00E000D6">
        <w:rPr>
          <w:rFonts w:ascii="Times New Roman" w:eastAsia="Times New Roman" w:hAnsi="Times New Roman" w:cs="Times New Roman"/>
          <w:sz w:val="24"/>
          <w:szCs w:val="24"/>
        </w:rPr>
        <w:t>demonstrate</w:t>
      </w:r>
      <w:r w:rsidR="00C24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233AE">
        <w:rPr>
          <w:rFonts w:ascii="Times New Roman" w:eastAsia="Times New Roman" w:hAnsi="Times New Roman" w:cs="Times New Roman"/>
          <w:sz w:val="24"/>
          <w:szCs w:val="24"/>
        </w:rPr>
        <w:t>that psychologists</w:t>
      </w:r>
      <w:r w:rsidR="00D954D6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r w:rsidR="00E91D1A">
        <w:rPr>
          <w:rFonts w:ascii="Times New Roman" w:eastAsia="Times New Roman" w:hAnsi="Times New Roman" w:cs="Times New Roman"/>
          <w:sz w:val="24"/>
          <w:szCs w:val="24"/>
        </w:rPr>
        <w:t xml:space="preserve">support individuals suffering from chronic insomnia </w:t>
      </w:r>
      <w:r w:rsidR="005F44F0">
        <w:rPr>
          <w:rFonts w:ascii="Times New Roman" w:eastAsia="Times New Roman" w:hAnsi="Times New Roman" w:cs="Times New Roman"/>
          <w:sz w:val="24"/>
          <w:szCs w:val="24"/>
        </w:rPr>
        <w:t xml:space="preserve">via </w:t>
      </w:r>
      <w:r w:rsidR="004C75FC">
        <w:rPr>
          <w:rFonts w:ascii="Times New Roman" w:eastAsia="Times New Roman" w:hAnsi="Times New Roman" w:cs="Times New Roman"/>
          <w:sz w:val="24"/>
          <w:szCs w:val="24"/>
        </w:rPr>
        <w:t xml:space="preserve">biological, psychological, and social </w:t>
      </w:r>
      <w:r w:rsidR="004759D1">
        <w:rPr>
          <w:rFonts w:ascii="Times New Roman" w:eastAsia="Times New Roman" w:hAnsi="Times New Roman" w:cs="Times New Roman"/>
          <w:sz w:val="24"/>
          <w:szCs w:val="24"/>
        </w:rPr>
        <w:t>interventions.</w:t>
      </w:r>
    </w:p>
    <w:p w14:paraId="4D493467" w14:textId="284E4963" w:rsidR="007113E9" w:rsidRDefault="007113E9" w:rsidP="007113E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50FCC39C" w14:textId="277F4677" w:rsidR="00462846" w:rsidRPr="006A7AF5" w:rsidRDefault="00070B7A" w:rsidP="006A7AF5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Psychologists </w:t>
      </w:r>
      <w:r w:rsidR="007113E9">
        <w:rPr>
          <w:rFonts w:ascii="Times New Roman" w:eastAsia="Times New Roman" w:hAnsi="Times New Roman" w:cs="Times New Roman"/>
          <w:b/>
          <w:bCs/>
          <w:sz w:val="24"/>
          <w:szCs w:val="24"/>
        </w:rPr>
        <w:t>provide</w:t>
      </w:r>
      <w:r w:rsidR="00DD31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essential</w:t>
      </w:r>
      <w:r w:rsidR="00E763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support and treatment for chronic insomnia</w:t>
      </w:r>
      <w:r w:rsidR="006A1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B0FA2C" w14:textId="2FE06195" w:rsidR="00447DE2" w:rsidRDefault="000E71EB" w:rsidP="0026721C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According to </w:t>
      </w:r>
      <w:r w:rsidRPr="00924F8D">
        <w:rPr>
          <w:rFonts w:ascii="Times New Roman" w:eastAsia="Times New Roman" w:hAnsi="Times New Roman" w:cs="Times New Roman"/>
          <w:sz w:val="24"/>
          <w:szCs w:val="24"/>
        </w:rPr>
        <w:t>Punnoose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colleagues (2012), insomnia is a common sleep disorder characterised by difficulty falling asleep, remaining asleep, or waking too early, often </w:t>
      </w:r>
      <w:r w:rsidR="00B56B9B">
        <w:rPr>
          <w:rFonts w:ascii="Times New Roman" w:eastAsia="Times New Roman" w:hAnsi="Times New Roman" w:cs="Times New Roman"/>
          <w:sz w:val="24"/>
          <w:szCs w:val="24"/>
        </w:rPr>
        <w:t>resulting 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daytime impairment and distress. Chronic insomnia </w:t>
      </w:r>
      <w:r w:rsidR="009329C0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="006C5059">
        <w:rPr>
          <w:rFonts w:ascii="Times New Roman" w:eastAsia="Times New Roman" w:hAnsi="Times New Roman" w:cs="Times New Roman"/>
          <w:sz w:val="24"/>
          <w:szCs w:val="24"/>
        </w:rPr>
        <w:t xml:space="preserve">associated </w:t>
      </w:r>
      <w:r w:rsidR="009329C0">
        <w:rPr>
          <w:rFonts w:ascii="Times New Roman" w:eastAsia="Times New Roman" w:hAnsi="Times New Roman" w:cs="Times New Roman"/>
          <w:sz w:val="24"/>
          <w:szCs w:val="24"/>
        </w:rPr>
        <w:t xml:space="preserve">with negative health </w:t>
      </w:r>
      <w:r w:rsidR="00101986">
        <w:rPr>
          <w:rFonts w:ascii="Times New Roman" w:eastAsia="Times New Roman" w:hAnsi="Times New Roman" w:cs="Times New Roman"/>
          <w:sz w:val="24"/>
          <w:szCs w:val="24"/>
        </w:rPr>
        <w:t>consequences</w:t>
      </w:r>
      <w:r w:rsidR="00932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3B58">
        <w:rPr>
          <w:rFonts w:ascii="Times New Roman" w:eastAsia="Times New Roman" w:hAnsi="Times New Roman" w:cs="Times New Roman"/>
          <w:sz w:val="24"/>
          <w:szCs w:val="24"/>
        </w:rPr>
        <w:t>such as</w:t>
      </w:r>
      <w:r w:rsidR="009329C0">
        <w:rPr>
          <w:rFonts w:ascii="Times New Roman" w:eastAsia="Times New Roman" w:hAnsi="Times New Roman" w:cs="Times New Roman"/>
          <w:sz w:val="24"/>
          <w:szCs w:val="24"/>
        </w:rPr>
        <w:t xml:space="preserve"> fatigue and sleepiness, cognitive impairment</w:t>
      </w:r>
      <w:r w:rsidR="00BB4C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329C0">
        <w:rPr>
          <w:rFonts w:ascii="Times New Roman" w:eastAsia="Times New Roman" w:hAnsi="Times New Roman" w:cs="Times New Roman"/>
          <w:sz w:val="24"/>
          <w:szCs w:val="24"/>
        </w:rPr>
        <w:t xml:space="preserve">and mood swings and disorders, which </w:t>
      </w:r>
      <w:r w:rsidR="00D43326">
        <w:rPr>
          <w:rFonts w:ascii="Times New Roman" w:eastAsia="Times New Roman" w:hAnsi="Times New Roman" w:cs="Times New Roman"/>
          <w:sz w:val="24"/>
          <w:szCs w:val="24"/>
        </w:rPr>
        <w:t>reduce</w:t>
      </w:r>
      <w:r w:rsidR="00B277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54B7">
        <w:rPr>
          <w:rFonts w:ascii="Times New Roman" w:eastAsia="Times New Roman" w:hAnsi="Times New Roman" w:cs="Times New Roman"/>
          <w:sz w:val="24"/>
          <w:szCs w:val="24"/>
        </w:rPr>
        <w:t xml:space="preserve">work </w:t>
      </w:r>
      <w:r w:rsidR="00106578">
        <w:rPr>
          <w:rFonts w:ascii="Times New Roman" w:eastAsia="Times New Roman" w:hAnsi="Times New Roman" w:cs="Times New Roman"/>
          <w:sz w:val="24"/>
          <w:szCs w:val="24"/>
        </w:rPr>
        <w:t>productivity</w:t>
      </w:r>
      <w:r w:rsidR="009329C0">
        <w:rPr>
          <w:rFonts w:ascii="Times New Roman" w:eastAsia="Times New Roman" w:hAnsi="Times New Roman" w:cs="Times New Roman"/>
          <w:sz w:val="24"/>
          <w:szCs w:val="24"/>
        </w:rPr>
        <w:t xml:space="preserve"> and quality of life.</w:t>
      </w:r>
      <w:r w:rsidR="00CE3CE6">
        <w:rPr>
          <w:rFonts w:ascii="Times New Roman" w:eastAsia="Times New Roman" w:hAnsi="Times New Roman" w:cs="Times New Roman"/>
          <w:sz w:val="24"/>
          <w:szCs w:val="24"/>
        </w:rPr>
        <w:t xml:space="preserve"> An estimated 10% of all adults </w:t>
      </w:r>
      <w:r w:rsidR="00B56B9B">
        <w:rPr>
          <w:rFonts w:ascii="Times New Roman" w:eastAsia="Times New Roman" w:hAnsi="Times New Roman" w:cs="Times New Roman"/>
          <w:sz w:val="24"/>
          <w:szCs w:val="24"/>
        </w:rPr>
        <w:t>suffer from the disorder, with a further 20% who experience frequent symptoms (Morin &amp; Jarrin, 2022).</w:t>
      </w:r>
      <w:r w:rsidR="00DD27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47DE2">
        <w:rPr>
          <w:rFonts w:ascii="Times New Roman" w:eastAsia="Times New Roman" w:hAnsi="Times New Roman" w:cs="Times New Roman"/>
          <w:sz w:val="24"/>
          <w:szCs w:val="24"/>
        </w:rPr>
        <w:t xml:space="preserve">Chronic insomnia is classified as a public health </w:t>
      </w:r>
      <w:r w:rsidR="00EE7BF7">
        <w:rPr>
          <w:rFonts w:ascii="Times New Roman" w:eastAsia="Times New Roman" w:hAnsi="Times New Roman" w:cs="Times New Roman"/>
          <w:sz w:val="24"/>
          <w:szCs w:val="24"/>
        </w:rPr>
        <w:t>crisis</w:t>
      </w:r>
      <w:r w:rsidR="00447DE2">
        <w:rPr>
          <w:rFonts w:ascii="Times New Roman" w:eastAsia="Times New Roman" w:hAnsi="Times New Roman" w:cs="Times New Roman"/>
          <w:sz w:val="24"/>
          <w:szCs w:val="24"/>
        </w:rPr>
        <w:t xml:space="preserve"> because of its </w:t>
      </w:r>
      <w:r w:rsidR="000B01A9">
        <w:rPr>
          <w:rFonts w:ascii="Times New Roman" w:eastAsia="Times New Roman" w:hAnsi="Times New Roman" w:cs="Times New Roman"/>
          <w:sz w:val="24"/>
          <w:szCs w:val="24"/>
        </w:rPr>
        <w:t>physiological</w:t>
      </w:r>
      <w:r w:rsidR="00447DE2">
        <w:rPr>
          <w:rFonts w:ascii="Times New Roman" w:eastAsia="Times New Roman" w:hAnsi="Times New Roman" w:cs="Times New Roman"/>
          <w:sz w:val="24"/>
          <w:szCs w:val="24"/>
        </w:rPr>
        <w:t xml:space="preserve">, psychological, and financial </w:t>
      </w:r>
      <w:r w:rsidR="00C06270">
        <w:rPr>
          <w:rFonts w:ascii="Times New Roman" w:eastAsia="Times New Roman" w:hAnsi="Times New Roman" w:cs="Times New Roman"/>
          <w:sz w:val="24"/>
          <w:szCs w:val="24"/>
        </w:rPr>
        <w:t>burden</w:t>
      </w:r>
      <w:r w:rsidR="00244186">
        <w:rPr>
          <w:rFonts w:ascii="Times New Roman" w:eastAsia="Times New Roman" w:hAnsi="Times New Roman" w:cs="Times New Roman"/>
          <w:sz w:val="24"/>
          <w:szCs w:val="24"/>
        </w:rPr>
        <w:t>s</w:t>
      </w:r>
      <w:r w:rsidR="00447DE2">
        <w:rPr>
          <w:rFonts w:ascii="Times New Roman" w:eastAsia="Times New Roman" w:hAnsi="Times New Roman" w:cs="Times New Roman"/>
          <w:sz w:val="24"/>
          <w:szCs w:val="24"/>
        </w:rPr>
        <w:t xml:space="preserve"> on society.</w:t>
      </w:r>
      <w:r w:rsidR="00202350">
        <w:rPr>
          <w:rFonts w:ascii="Times New Roman" w:eastAsia="Times New Roman" w:hAnsi="Times New Roman" w:cs="Times New Roman"/>
          <w:sz w:val="24"/>
          <w:szCs w:val="24"/>
        </w:rPr>
        <w:t xml:space="preserve"> The disorder is </w:t>
      </w:r>
      <w:r w:rsidR="00AD76CF">
        <w:rPr>
          <w:rFonts w:ascii="Times New Roman" w:eastAsia="Times New Roman" w:hAnsi="Times New Roman" w:cs="Times New Roman"/>
          <w:sz w:val="24"/>
          <w:szCs w:val="24"/>
        </w:rPr>
        <w:t>correlated</w:t>
      </w:r>
      <w:r w:rsidR="00202350">
        <w:rPr>
          <w:rFonts w:ascii="Times New Roman" w:eastAsia="Times New Roman" w:hAnsi="Times New Roman" w:cs="Times New Roman"/>
          <w:sz w:val="24"/>
          <w:szCs w:val="24"/>
        </w:rPr>
        <w:t xml:space="preserve"> with developing and </w:t>
      </w:r>
      <w:r w:rsidR="001D58CF">
        <w:rPr>
          <w:rFonts w:ascii="Times New Roman" w:eastAsia="Times New Roman" w:hAnsi="Times New Roman" w:cs="Times New Roman"/>
          <w:sz w:val="24"/>
          <w:szCs w:val="24"/>
        </w:rPr>
        <w:t>exacerbating</w:t>
      </w:r>
      <w:r w:rsidR="00202350">
        <w:rPr>
          <w:rFonts w:ascii="Times New Roman" w:eastAsia="Times New Roman" w:hAnsi="Times New Roman" w:cs="Times New Roman"/>
          <w:sz w:val="24"/>
          <w:szCs w:val="24"/>
        </w:rPr>
        <w:t xml:space="preserve"> depression and anxiety</w:t>
      </w:r>
      <w:r w:rsidR="00B269D7">
        <w:rPr>
          <w:rFonts w:ascii="Times New Roman" w:eastAsia="Times New Roman" w:hAnsi="Times New Roman" w:cs="Times New Roman"/>
          <w:sz w:val="24"/>
          <w:szCs w:val="24"/>
        </w:rPr>
        <w:t>;</w:t>
      </w:r>
      <w:r w:rsidR="00602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6790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="00F9137F">
        <w:rPr>
          <w:rFonts w:ascii="Times New Roman" w:eastAsia="Times New Roman" w:hAnsi="Times New Roman" w:cs="Times New Roman"/>
          <w:sz w:val="24"/>
          <w:szCs w:val="24"/>
        </w:rPr>
        <w:t xml:space="preserve">weakens the immune </w:t>
      </w:r>
      <w:r w:rsidR="006F7E13">
        <w:rPr>
          <w:rFonts w:ascii="Times New Roman" w:eastAsia="Times New Roman" w:hAnsi="Times New Roman" w:cs="Times New Roman"/>
          <w:sz w:val="24"/>
          <w:szCs w:val="24"/>
        </w:rPr>
        <w:t>system</w:t>
      </w:r>
      <w:r w:rsidR="00DD434F">
        <w:rPr>
          <w:rFonts w:ascii="Times New Roman" w:eastAsia="Times New Roman" w:hAnsi="Times New Roman" w:cs="Times New Roman"/>
          <w:sz w:val="24"/>
          <w:szCs w:val="24"/>
        </w:rPr>
        <w:t>;</w:t>
      </w:r>
      <w:r w:rsidR="006F7E13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="00D57E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532F6">
        <w:rPr>
          <w:rFonts w:ascii="Times New Roman" w:eastAsia="Times New Roman" w:hAnsi="Times New Roman" w:cs="Times New Roman"/>
          <w:sz w:val="24"/>
          <w:szCs w:val="24"/>
        </w:rPr>
        <w:t xml:space="preserve">increases </w:t>
      </w:r>
      <w:r w:rsidR="000C431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F450C1">
        <w:rPr>
          <w:rFonts w:ascii="Times New Roman" w:eastAsia="Times New Roman" w:hAnsi="Times New Roman" w:cs="Times New Roman"/>
          <w:sz w:val="24"/>
          <w:szCs w:val="24"/>
        </w:rPr>
        <w:t>likelihood of</w:t>
      </w:r>
      <w:r w:rsidR="00426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F63F9">
        <w:rPr>
          <w:rFonts w:ascii="Times New Roman" w:eastAsia="Times New Roman" w:hAnsi="Times New Roman" w:cs="Times New Roman"/>
          <w:sz w:val="24"/>
          <w:szCs w:val="24"/>
        </w:rPr>
        <w:t xml:space="preserve">developing </w:t>
      </w:r>
      <w:r w:rsidR="00426D71">
        <w:rPr>
          <w:rFonts w:ascii="Times New Roman" w:eastAsia="Times New Roman" w:hAnsi="Times New Roman" w:cs="Times New Roman"/>
          <w:sz w:val="24"/>
          <w:szCs w:val="24"/>
        </w:rPr>
        <w:t>metabolic syndrome and cardiovascular disease.</w:t>
      </w:r>
      <w:r w:rsidR="00E656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C0D1E">
        <w:rPr>
          <w:rFonts w:ascii="Times New Roman" w:eastAsia="Times New Roman" w:hAnsi="Times New Roman" w:cs="Times New Roman"/>
          <w:sz w:val="24"/>
          <w:szCs w:val="24"/>
        </w:rPr>
        <w:t xml:space="preserve">Furthermore, </w:t>
      </w:r>
      <w:r w:rsidR="00090120">
        <w:rPr>
          <w:rFonts w:ascii="Times New Roman" w:eastAsia="Times New Roman" w:hAnsi="Times New Roman" w:cs="Times New Roman"/>
          <w:sz w:val="24"/>
          <w:szCs w:val="24"/>
        </w:rPr>
        <w:t xml:space="preserve">insomnia </w:t>
      </w:r>
      <w:r w:rsidR="002C711E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="001B07DF">
        <w:rPr>
          <w:rFonts w:ascii="Times New Roman" w:eastAsia="Times New Roman" w:hAnsi="Times New Roman" w:cs="Times New Roman"/>
          <w:sz w:val="24"/>
          <w:szCs w:val="24"/>
        </w:rPr>
        <w:t>econom</w:t>
      </w:r>
      <w:r w:rsidR="002C711E">
        <w:rPr>
          <w:rFonts w:ascii="Times New Roman" w:eastAsia="Times New Roman" w:hAnsi="Times New Roman" w:cs="Times New Roman"/>
          <w:sz w:val="24"/>
          <w:szCs w:val="24"/>
        </w:rPr>
        <w:t>ic repercussions</w:t>
      </w:r>
      <w:r w:rsidR="00B749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721C">
        <w:rPr>
          <w:rFonts w:ascii="Times New Roman" w:eastAsia="Times New Roman" w:hAnsi="Times New Roman" w:cs="Times New Roman"/>
          <w:sz w:val="24"/>
          <w:szCs w:val="24"/>
        </w:rPr>
        <w:t>due to direct expenses treating it</w:t>
      </w:r>
      <w:r w:rsidR="00724F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6721C">
        <w:rPr>
          <w:rFonts w:ascii="Times New Roman" w:eastAsia="Times New Roman" w:hAnsi="Times New Roman" w:cs="Times New Roman"/>
          <w:sz w:val="24"/>
          <w:szCs w:val="24"/>
        </w:rPr>
        <w:t xml:space="preserve">and indirect expenses from </w:t>
      </w:r>
      <w:r w:rsidR="00991EA9">
        <w:rPr>
          <w:rFonts w:ascii="Times New Roman" w:eastAsia="Times New Roman" w:hAnsi="Times New Roman" w:cs="Times New Roman"/>
          <w:sz w:val="24"/>
          <w:szCs w:val="24"/>
        </w:rPr>
        <w:t>decreased</w:t>
      </w:r>
      <w:r w:rsidR="002672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17F8B">
        <w:rPr>
          <w:rFonts w:ascii="Times New Roman" w:eastAsia="Times New Roman" w:hAnsi="Times New Roman" w:cs="Times New Roman"/>
          <w:sz w:val="24"/>
          <w:szCs w:val="24"/>
        </w:rPr>
        <w:t>work</w:t>
      </w:r>
      <w:r w:rsidR="00027B03">
        <w:rPr>
          <w:rFonts w:ascii="Times New Roman" w:eastAsia="Times New Roman" w:hAnsi="Times New Roman" w:cs="Times New Roman"/>
          <w:sz w:val="24"/>
          <w:szCs w:val="24"/>
        </w:rPr>
        <w:t xml:space="preserve"> performance</w:t>
      </w:r>
      <w:r w:rsidR="002672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5208A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040551">
        <w:rPr>
          <w:rFonts w:ascii="Times New Roman" w:eastAsia="Times New Roman" w:hAnsi="Times New Roman" w:cs="Times New Roman"/>
          <w:sz w:val="24"/>
          <w:szCs w:val="24"/>
        </w:rPr>
        <w:t>higher</w:t>
      </w:r>
      <w:r w:rsidR="0005208A">
        <w:rPr>
          <w:rFonts w:ascii="Times New Roman" w:eastAsia="Times New Roman" w:hAnsi="Times New Roman" w:cs="Times New Roman"/>
          <w:sz w:val="24"/>
          <w:szCs w:val="24"/>
        </w:rPr>
        <w:t xml:space="preserve"> rates of absenteeism and accidents.</w:t>
      </w:r>
      <w:r w:rsidR="00D2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D014A">
        <w:rPr>
          <w:rFonts w:ascii="Times New Roman" w:eastAsia="Times New Roman" w:hAnsi="Times New Roman" w:cs="Times New Roman"/>
          <w:sz w:val="24"/>
          <w:szCs w:val="24"/>
        </w:rPr>
        <w:t xml:space="preserve">To improve </w:t>
      </w:r>
      <w:r w:rsidR="009C3E88">
        <w:rPr>
          <w:rFonts w:ascii="Times New Roman" w:eastAsia="Times New Roman" w:hAnsi="Times New Roman" w:cs="Times New Roman"/>
          <w:sz w:val="24"/>
          <w:szCs w:val="24"/>
        </w:rPr>
        <w:t xml:space="preserve">public health outcomes </w:t>
      </w:r>
      <w:r w:rsidR="00D279B0">
        <w:rPr>
          <w:rFonts w:ascii="Times New Roman" w:eastAsia="Times New Roman" w:hAnsi="Times New Roman" w:cs="Times New Roman"/>
          <w:sz w:val="24"/>
          <w:szCs w:val="24"/>
        </w:rPr>
        <w:t xml:space="preserve">Morin and Jarrin (2022) </w:t>
      </w:r>
      <w:r w:rsidR="00B501D8">
        <w:rPr>
          <w:rFonts w:ascii="Times New Roman" w:eastAsia="Times New Roman" w:hAnsi="Times New Roman" w:cs="Times New Roman"/>
          <w:sz w:val="24"/>
          <w:szCs w:val="24"/>
        </w:rPr>
        <w:t>recommend</w:t>
      </w:r>
      <w:r w:rsidR="00D279B0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r w:rsidR="008310D1">
        <w:rPr>
          <w:rFonts w:ascii="Times New Roman" w:eastAsia="Times New Roman" w:hAnsi="Times New Roman" w:cs="Times New Roman"/>
          <w:sz w:val="24"/>
          <w:szCs w:val="24"/>
        </w:rPr>
        <w:t>interventions</w:t>
      </w:r>
      <w:r w:rsidR="00534144">
        <w:rPr>
          <w:rFonts w:ascii="Times New Roman" w:eastAsia="Times New Roman" w:hAnsi="Times New Roman" w:cs="Times New Roman"/>
          <w:sz w:val="24"/>
          <w:szCs w:val="24"/>
        </w:rPr>
        <w:t xml:space="preserve"> should</w:t>
      </w:r>
      <w:r w:rsidR="00D27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137A">
        <w:rPr>
          <w:rFonts w:ascii="Times New Roman" w:eastAsia="Times New Roman" w:hAnsi="Times New Roman" w:cs="Times New Roman"/>
          <w:sz w:val="24"/>
          <w:szCs w:val="24"/>
        </w:rPr>
        <w:t>target</w:t>
      </w:r>
      <w:r w:rsidR="00D279B0">
        <w:rPr>
          <w:rFonts w:ascii="Times New Roman" w:eastAsia="Times New Roman" w:hAnsi="Times New Roman" w:cs="Times New Roman"/>
          <w:sz w:val="24"/>
          <w:szCs w:val="24"/>
        </w:rPr>
        <w:t xml:space="preserve"> both the individual</w:t>
      </w:r>
      <w:r w:rsidR="00110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1407B">
        <w:rPr>
          <w:rFonts w:ascii="Times New Roman" w:eastAsia="Times New Roman" w:hAnsi="Times New Roman" w:cs="Times New Roman"/>
          <w:sz w:val="24"/>
          <w:szCs w:val="24"/>
        </w:rPr>
        <w:t xml:space="preserve">with clinical </w:t>
      </w:r>
      <w:r w:rsidR="008735A7">
        <w:rPr>
          <w:rFonts w:ascii="Times New Roman" w:eastAsia="Times New Roman" w:hAnsi="Times New Roman" w:cs="Times New Roman"/>
          <w:sz w:val="24"/>
          <w:szCs w:val="24"/>
        </w:rPr>
        <w:t>treatments</w:t>
      </w:r>
      <w:r w:rsidR="000E2E03">
        <w:rPr>
          <w:rFonts w:ascii="Times New Roman" w:eastAsia="Times New Roman" w:hAnsi="Times New Roman" w:cs="Times New Roman"/>
          <w:sz w:val="24"/>
          <w:szCs w:val="24"/>
        </w:rPr>
        <w:t>,</w:t>
      </w:r>
      <w:r w:rsidR="00873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279B0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F22F2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5D7376">
        <w:rPr>
          <w:rFonts w:ascii="Times New Roman" w:eastAsia="Times New Roman" w:hAnsi="Times New Roman" w:cs="Times New Roman"/>
          <w:sz w:val="24"/>
          <w:szCs w:val="24"/>
        </w:rPr>
        <w:t xml:space="preserve">wider </w:t>
      </w:r>
      <w:r w:rsidR="00D279B0">
        <w:rPr>
          <w:rFonts w:ascii="Times New Roman" w:eastAsia="Times New Roman" w:hAnsi="Times New Roman" w:cs="Times New Roman"/>
          <w:sz w:val="24"/>
          <w:szCs w:val="24"/>
        </w:rPr>
        <w:t>population</w:t>
      </w:r>
      <w:r w:rsidR="000A60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35A7">
        <w:rPr>
          <w:rFonts w:ascii="Times New Roman" w:eastAsia="Times New Roman" w:hAnsi="Times New Roman" w:cs="Times New Roman"/>
          <w:sz w:val="24"/>
          <w:szCs w:val="24"/>
        </w:rPr>
        <w:t xml:space="preserve">with educational </w:t>
      </w:r>
      <w:r w:rsidR="0089739A">
        <w:rPr>
          <w:rFonts w:ascii="Times New Roman" w:eastAsia="Times New Roman" w:hAnsi="Times New Roman" w:cs="Times New Roman"/>
          <w:sz w:val="24"/>
          <w:szCs w:val="24"/>
        </w:rPr>
        <w:t>sessions</w:t>
      </w:r>
      <w:r w:rsidR="0000719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C21C66">
        <w:rPr>
          <w:rFonts w:ascii="Times New Roman" w:eastAsia="Times New Roman" w:hAnsi="Times New Roman" w:cs="Times New Roman"/>
          <w:sz w:val="24"/>
          <w:szCs w:val="24"/>
        </w:rPr>
        <w:t xml:space="preserve">free </w:t>
      </w:r>
      <w:r w:rsidR="0000719A">
        <w:rPr>
          <w:rFonts w:ascii="Times New Roman" w:eastAsia="Times New Roman" w:hAnsi="Times New Roman" w:cs="Times New Roman"/>
          <w:sz w:val="24"/>
          <w:szCs w:val="24"/>
        </w:rPr>
        <w:t>information</w:t>
      </w:r>
      <w:r w:rsidR="00873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DC9D89" w14:textId="25C5CAF1" w:rsidR="0009092B" w:rsidRDefault="0009092B" w:rsidP="0026721C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essay argues that psychologists provide </w:t>
      </w:r>
      <w:r w:rsidR="00075404">
        <w:rPr>
          <w:rFonts w:ascii="Times New Roman" w:eastAsia="Times New Roman" w:hAnsi="Times New Roman" w:cs="Times New Roman"/>
          <w:sz w:val="24"/>
          <w:szCs w:val="24"/>
        </w:rPr>
        <w:t>essential</w:t>
      </w:r>
      <w:r w:rsidR="001B1488">
        <w:rPr>
          <w:rFonts w:ascii="Times New Roman" w:eastAsia="Times New Roman" w:hAnsi="Times New Roman" w:cs="Times New Roman"/>
          <w:sz w:val="24"/>
          <w:szCs w:val="24"/>
        </w:rPr>
        <w:t xml:space="preserve"> support and treatment for individuals suffering from chronic insomnia. </w:t>
      </w:r>
      <w:r w:rsidR="00DE2C95" w:rsidRPr="00033170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w:r w:rsidR="00DB11ED" w:rsidRPr="00033170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DE2C95" w:rsidRPr="00033170">
        <w:rPr>
          <w:rFonts w:ascii="Times New Roman" w:eastAsia="Times New Roman" w:hAnsi="Times New Roman" w:cs="Times New Roman"/>
          <w:sz w:val="24"/>
          <w:szCs w:val="24"/>
        </w:rPr>
        <w:t xml:space="preserve"> biopsychosocial perspective of </w:t>
      </w:r>
      <w:r w:rsidR="00BB7023" w:rsidRPr="00033170">
        <w:rPr>
          <w:rFonts w:ascii="Times New Roman" w:eastAsia="Times New Roman" w:hAnsi="Times New Roman" w:cs="Times New Roman"/>
          <w:sz w:val="24"/>
          <w:szCs w:val="24"/>
        </w:rPr>
        <w:t>health</w:t>
      </w:r>
      <w:r w:rsidR="0019496A" w:rsidRPr="00033170">
        <w:rPr>
          <w:rFonts w:ascii="Times New Roman" w:eastAsia="Times New Roman" w:hAnsi="Times New Roman" w:cs="Times New Roman"/>
          <w:sz w:val="24"/>
          <w:szCs w:val="24"/>
        </w:rPr>
        <w:t xml:space="preserve"> which </w:t>
      </w:r>
      <w:r w:rsidR="005C1A45">
        <w:rPr>
          <w:rFonts w:ascii="Times New Roman" w:eastAsia="Times New Roman" w:hAnsi="Times New Roman" w:cs="Times New Roman"/>
          <w:sz w:val="24"/>
          <w:szCs w:val="24"/>
        </w:rPr>
        <w:t>integrates</w:t>
      </w:r>
      <w:r w:rsidR="005275CE" w:rsidRPr="00033170">
        <w:rPr>
          <w:rFonts w:ascii="Times New Roman" w:eastAsia="Times New Roman" w:hAnsi="Times New Roman" w:cs="Times New Roman"/>
          <w:sz w:val="24"/>
          <w:szCs w:val="24"/>
        </w:rPr>
        <w:t xml:space="preserve"> biological, psychological, and social </w:t>
      </w:r>
      <w:r w:rsidR="003D5036">
        <w:rPr>
          <w:rFonts w:ascii="Times New Roman" w:eastAsia="Times New Roman" w:hAnsi="Times New Roman" w:cs="Times New Roman"/>
          <w:sz w:val="24"/>
          <w:szCs w:val="24"/>
        </w:rPr>
        <w:t>elements</w:t>
      </w:r>
      <w:r w:rsidR="00CD74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F80C44">
        <w:rPr>
          <w:rFonts w:ascii="Times New Roman" w:eastAsia="Times New Roman" w:hAnsi="Times New Roman" w:cs="Times New Roman"/>
          <w:sz w:val="24"/>
          <w:szCs w:val="24"/>
        </w:rPr>
        <w:t>Sarafino &amp; Smith, 2022</w:t>
      </w:r>
      <w:r w:rsidR="00CD741F">
        <w:rPr>
          <w:rFonts w:ascii="Times New Roman" w:eastAsia="Times New Roman" w:hAnsi="Times New Roman" w:cs="Times New Roman"/>
          <w:sz w:val="24"/>
          <w:szCs w:val="24"/>
        </w:rPr>
        <w:t>)</w:t>
      </w:r>
      <w:r w:rsidR="00BB7023" w:rsidRPr="00033170">
        <w:rPr>
          <w:rFonts w:ascii="Times New Roman" w:eastAsia="Times New Roman" w:hAnsi="Times New Roman" w:cs="Times New Roman"/>
          <w:sz w:val="24"/>
          <w:szCs w:val="24"/>
        </w:rPr>
        <w:t>,</w:t>
      </w:r>
      <w:r w:rsidR="00027100" w:rsidRPr="00033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E2C95" w:rsidRPr="00033170">
        <w:rPr>
          <w:rFonts w:ascii="Times New Roman" w:eastAsia="Times New Roman" w:hAnsi="Times New Roman" w:cs="Times New Roman"/>
          <w:sz w:val="24"/>
          <w:szCs w:val="24"/>
        </w:rPr>
        <w:t xml:space="preserve">it will consider how insomnia </w:t>
      </w:r>
      <w:r w:rsidR="00BA0461">
        <w:rPr>
          <w:rFonts w:ascii="Times New Roman" w:eastAsia="Times New Roman" w:hAnsi="Times New Roman" w:cs="Times New Roman"/>
          <w:sz w:val="24"/>
          <w:szCs w:val="24"/>
        </w:rPr>
        <w:t xml:space="preserve">can be treated </w:t>
      </w:r>
      <w:r w:rsidR="00DE2C95" w:rsidRPr="00033170">
        <w:rPr>
          <w:rFonts w:ascii="Times New Roman" w:eastAsia="Times New Roman" w:hAnsi="Times New Roman" w:cs="Times New Roman"/>
          <w:sz w:val="24"/>
          <w:szCs w:val="24"/>
        </w:rPr>
        <w:t>by investigating evidence-based psychological, biological, and social interventions</w:t>
      </w:r>
      <w:r w:rsidR="00DE2C95">
        <w:rPr>
          <w:rFonts w:ascii="Times New Roman" w:eastAsia="Times New Roman" w:hAnsi="Times New Roman" w:cs="Times New Roman"/>
          <w:sz w:val="24"/>
          <w:szCs w:val="24"/>
        </w:rPr>
        <w:t>.</w:t>
      </w:r>
      <w:r w:rsidR="00B86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4B7A">
        <w:rPr>
          <w:rFonts w:ascii="Times New Roman" w:eastAsia="Times New Roman" w:hAnsi="Times New Roman" w:cs="Times New Roman"/>
          <w:sz w:val="24"/>
          <w:szCs w:val="24"/>
        </w:rPr>
        <w:t xml:space="preserve">This essay will thoroughly </w:t>
      </w:r>
      <w:r w:rsidR="00A76169">
        <w:rPr>
          <w:rFonts w:ascii="Times New Roman" w:eastAsia="Times New Roman" w:hAnsi="Times New Roman" w:cs="Times New Roman"/>
          <w:sz w:val="24"/>
          <w:szCs w:val="24"/>
        </w:rPr>
        <w:t xml:space="preserve">examine, </w:t>
      </w:r>
      <w:r w:rsidR="00712FE8">
        <w:rPr>
          <w:rFonts w:ascii="Times New Roman" w:eastAsia="Times New Roman" w:hAnsi="Times New Roman" w:cs="Times New Roman"/>
          <w:sz w:val="24"/>
          <w:szCs w:val="24"/>
        </w:rPr>
        <w:t>criticise, synthesize</w:t>
      </w:r>
      <w:r w:rsidR="0077726E">
        <w:rPr>
          <w:rFonts w:ascii="Times New Roman" w:eastAsia="Times New Roman" w:hAnsi="Times New Roman" w:cs="Times New Roman"/>
          <w:sz w:val="24"/>
          <w:szCs w:val="24"/>
        </w:rPr>
        <w:t>,</w:t>
      </w:r>
      <w:r w:rsidR="00712FE8">
        <w:rPr>
          <w:rFonts w:ascii="Times New Roman" w:eastAsia="Times New Roman" w:hAnsi="Times New Roman" w:cs="Times New Roman"/>
          <w:sz w:val="24"/>
          <w:szCs w:val="24"/>
        </w:rPr>
        <w:t xml:space="preserve"> and link together the body of literature on insomnia. It will first explore </w:t>
      </w:r>
      <w:r w:rsidR="00161E5B">
        <w:rPr>
          <w:rFonts w:ascii="Times New Roman" w:eastAsia="Times New Roman" w:hAnsi="Times New Roman" w:cs="Times New Roman"/>
          <w:sz w:val="24"/>
          <w:szCs w:val="24"/>
        </w:rPr>
        <w:t>the literature on</w:t>
      </w:r>
      <w:r w:rsidR="00712FE8">
        <w:rPr>
          <w:rFonts w:ascii="Times New Roman" w:eastAsia="Times New Roman" w:hAnsi="Times New Roman" w:cs="Times New Roman"/>
          <w:sz w:val="24"/>
          <w:szCs w:val="24"/>
        </w:rPr>
        <w:t xml:space="preserve"> psychological interventions</w:t>
      </w:r>
      <w:r w:rsidR="00AE3F03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="00DB5086">
        <w:rPr>
          <w:rFonts w:ascii="Times New Roman" w:eastAsia="Times New Roman" w:hAnsi="Times New Roman" w:cs="Times New Roman"/>
          <w:sz w:val="24"/>
          <w:szCs w:val="24"/>
        </w:rPr>
        <w:t>assess</w:t>
      </w:r>
      <w:r w:rsidR="00AE3F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76C43">
        <w:rPr>
          <w:rFonts w:ascii="Times New Roman" w:eastAsia="Times New Roman" w:hAnsi="Times New Roman" w:cs="Times New Roman"/>
          <w:sz w:val="24"/>
          <w:szCs w:val="24"/>
        </w:rPr>
        <w:t xml:space="preserve">biological treatments and </w:t>
      </w:r>
      <w:r w:rsidR="009161D4">
        <w:rPr>
          <w:rFonts w:ascii="Times New Roman" w:eastAsia="Times New Roman" w:hAnsi="Times New Roman" w:cs="Times New Roman"/>
          <w:sz w:val="24"/>
          <w:szCs w:val="24"/>
        </w:rPr>
        <w:t xml:space="preserve">physiological </w:t>
      </w:r>
      <w:r w:rsidR="00476C43">
        <w:rPr>
          <w:rFonts w:ascii="Times New Roman" w:eastAsia="Times New Roman" w:hAnsi="Times New Roman" w:cs="Times New Roman"/>
          <w:sz w:val="24"/>
          <w:szCs w:val="24"/>
        </w:rPr>
        <w:t>measurement methods</w:t>
      </w:r>
      <w:r w:rsidR="00F14C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127F3">
        <w:rPr>
          <w:rFonts w:ascii="Times New Roman" w:eastAsia="Times New Roman" w:hAnsi="Times New Roman" w:cs="Times New Roman"/>
          <w:sz w:val="24"/>
          <w:szCs w:val="24"/>
        </w:rPr>
        <w:t>while</w:t>
      </w:r>
      <w:r w:rsidR="00CB30F1">
        <w:rPr>
          <w:rFonts w:ascii="Times New Roman" w:eastAsia="Times New Roman" w:hAnsi="Times New Roman" w:cs="Times New Roman"/>
          <w:sz w:val="24"/>
          <w:szCs w:val="24"/>
        </w:rPr>
        <w:t xml:space="preserve"> finally</w:t>
      </w:r>
      <w:r w:rsidR="00170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19B9">
        <w:rPr>
          <w:rFonts w:ascii="Times New Roman" w:eastAsia="Times New Roman" w:hAnsi="Times New Roman" w:cs="Times New Roman"/>
          <w:sz w:val="24"/>
          <w:szCs w:val="24"/>
        </w:rPr>
        <w:t>exploring</w:t>
      </w:r>
      <w:r w:rsidR="00170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03DE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6B55BF">
        <w:rPr>
          <w:rFonts w:ascii="Times New Roman" w:eastAsia="Times New Roman" w:hAnsi="Times New Roman" w:cs="Times New Roman"/>
          <w:sz w:val="24"/>
          <w:szCs w:val="24"/>
        </w:rPr>
        <w:t xml:space="preserve">relationship between </w:t>
      </w:r>
      <w:r w:rsidR="00303DE3">
        <w:rPr>
          <w:rFonts w:ascii="Times New Roman" w:eastAsia="Times New Roman" w:hAnsi="Times New Roman" w:cs="Times New Roman"/>
          <w:sz w:val="24"/>
          <w:szCs w:val="24"/>
        </w:rPr>
        <w:t>social</w:t>
      </w:r>
      <w:r w:rsidR="003B19B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303DE3">
        <w:rPr>
          <w:rFonts w:ascii="Times New Roman" w:eastAsia="Times New Roman" w:hAnsi="Times New Roman" w:cs="Times New Roman"/>
          <w:sz w:val="24"/>
          <w:szCs w:val="24"/>
        </w:rPr>
        <w:t>cultural</w:t>
      </w:r>
      <w:r w:rsidR="007733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5131">
        <w:rPr>
          <w:rFonts w:ascii="Times New Roman" w:eastAsia="Times New Roman" w:hAnsi="Times New Roman" w:cs="Times New Roman"/>
          <w:sz w:val="24"/>
          <w:szCs w:val="24"/>
        </w:rPr>
        <w:t>factors</w:t>
      </w:r>
      <w:r w:rsidR="00D73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24C0D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665E1F">
        <w:rPr>
          <w:rFonts w:ascii="Times New Roman" w:eastAsia="Times New Roman" w:hAnsi="Times New Roman" w:cs="Times New Roman"/>
          <w:sz w:val="24"/>
          <w:szCs w:val="24"/>
        </w:rPr>
        <w:t xml:space="preserve"> insomnia.</w:t>
      </w:r>
    </w:p>
    <w:p w14:paraId="1EA621B0" w14:textId="40647AB5" w:rsidR="00D5746D" w:rsidRDefault="00E467DD" w:rsidP="005D2789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Cognitive Behavioural Treatments for Insomnia (CBT-I) is a</w:t>
      </w:r>
      <w:r w:rsidR="00983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A38F8">
        <w:rPr>
          <w:rFonts w:ascii="Times New Roman" w:eastAsia="Times New Roman" w:hAnsi="Times New Roman" w:cs="Times New Roman"/>
          <w:sz w:val="24"/>
          <w:szCs w:val="24"/>
        </w:rPr>
        <w:t>modifi</w:t>
      </w:r>
      <w:r w:rsidR="00190984">
        <w:rPr>
          <w:rFonts w:ascii="Times New Roman" w:eastAsia="Times New Roman" w:hAnsi="Times New Roman" w:cs="Times New Roman"/>
          <w:sz w:val="24"/>
          <w:szCs w:val="24"/>
        </w:rPr>
        <w:t>ed version</w:t>
      </w:r>
      <w:r w:rsidR="000F0986">
        <w:rPr>
          <w:rFonts w:ascii="Times New Roman" w:eastAsia="Times New Roman" w:hAnsi="Times New Roman" w:cs="Times New Roman"/>
          <w:sz w:val="24"/>
          <w:szCs w:val="24"/>
        </w:rPr>
        <w:t xml:space="preserve"> of Cognitive Behavioural Therapy</w:t>
      </w:r>
      <w:r w:rsidR="00C558FF">
        <w:rPr>
          <w:rFonts w:ascii="Times New Roman" w:eastAsia="Times New Roman" w:hAnsi="Times New Roman" w:cs="Times New Roman"/>
          <w:sz w:val="24"/>
          <w:szCs w:val="24"/>
        </w:rPr>
        <w:t xml:space="preserve"> (CBT)</w:t>
      </w:r>
      <w:r w:rsidR="000F09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60D67">
        <w:rPr>
          <w:rFonts w:ascii="Times New Roman" w:eastAsia="Times New Roman" w:hAnsi="Times New Roman" w:cs="Times New Roman"/>
          <w:sz w:val="24"/>
          <w:szCs w:val="24"/>
        </w:rPr>
        <w:t>it</w:t>
      </w:r>
      <w:r w:rsidR="00983C29">
        <w:rPr>
          <w:rFonts w:ascii="Times New Roman" w:eastAsia="Times New Roman" w:hAnsi="Times New Roman" w:cs="Times New Roman"/>
          <w:sz w:val="24"/>
          <w:szCs w:val="24"/>
        </w:rPr>
        <w:t xml:space="preserve"> is a</w:t>
      </w:r>
      <w:r w:rsidR="001507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psychological intervention </w:t>
      </w:r>
      <w:r w:rsidR="0052641C">
        <w:rPr>
          <w:rFonts w:ascii="Times New Roman" w:eastAsia="Times New Roman" w:hAnsi="Times New Roman" w:cs="Times New Roman"/>
          <w:sz w:val="24"/>
          <w:szCs w:val="24"/>
        </w:rPr>
        <w:t xml:space="preserve">designed </w:t>
      </w:r>
      <w:r w:rsidR="0002413B">
        <w:rPr>
          <w:rFonts w:ascii="Times New Roman" w:eastAsia="Times New Roman" w:hAnsi="Times New Roman" w:cs="Times New Roman"/>
          <w:sz w:val="24"/>
          <w:szCs w:val="24"/>
        </w:rPr>
        <w:t>for individuals suffering from insomnia</w:t>
      </w:r>
      <w:r w:rsidR="00FB2F29">
        <w:rPr>
          <w:rFonts w:ascii="Times New Roman" w:eastAsia="Times New Roman" w:hAnsi="Times New Roman" w:cs="Times New Roman"/>
          <w:sz w:val="24"/>
          <w:szCs w:val="24"/>
        </w:rPr>
        <w:t xml:space="preserve"> (McCrae et al., 2019)</w:t>
      </w:r>
      <w:r w:rsidR="00EA6809">
        <w:rPr>
          <w:rFonts w:ascii="Times New Roman" w:eastAsia="Times New Roman" w:hAnsi="Times New Roman" w:cs="Times New Roman"/>
          <w:sz w:val="24"/>
          <w:szCs w:val="24"/>
        </w:rPr>
        <w:t>.</w:t>
      </w:r>
      <w:r w:rsidR="00FB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D111D">
        <w:rPr>
          <w:rFonts w:ascii="Times New Roman" w:eastAsia="Times New Roman" w:hAnsi="Times New Roman" w:cs="Times New Roman"/>
          <w:sz w:val="24"/>
          <w:szCs w:val="24"/>
        </w:rPr>
        <w:t>CBT-I operates</w:t>
      </w:r>
      <w:r w:rsidR="001E6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0757">
        <w:rPr>
          <w:rFonts w:ascii="Times New Roman" w:eastAsia="Times New Roman" w:hAnsi="Times New Roman" w:cs="Times New Roman"/>
          <w:sz w:val="24"/>
          <w:szCs w:val="24"/>
        </w:rPr>
        <w:t>by</w:t>
      </w:r>
      <w:r w:rsidR="00C81B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4D3C">
        <w:rPr>
          <w:rFonts w:ascii="Times New Roman" w:eastAsia="Times New Roman" w:hAnsi="Times New Roman" w:cs="Times New Roman"/>
          <w:sz w:val="24"/>
          <w:szCs w:val="24"/>
        </w:rPr>
        <w:t>educati</w:t>
      </w:r>
      <w:r w:rsidR="00C36BC1">
        <w:rPr>
          <w:rFonts w:ascii="Times New Roman" w:eastAsia="Times New Roman" w:hAnsi="Times New Roman" w:cs="Times New Roman"/>
          <w:sz w:val="24"/>
          <w:szCs w:val="24"/>
        </w:rPr>
        <w:t>ng individuals</w:t>
      </w:r>
      <w:r w:rsidR="00B94D3C">
        <w:rPr>
          <w:rFonts w:ascii="Times New Roman" w:eastAsia="Times New Roman" w:hAnsi="Times New Roman" w:cs="Times New Roman"/>
          <w:sz w:val="24"/>
          <w:szCs w:val="24"/>
        </w:rPr>
        <w:t xml:space="preserve"> about sleep hygiene</w:t>
      </w:r>
      <w:r w:rsidR="00B10899">
        <w:rPr>
          <w:rFonts w:ascii="Times New Roman" w:eastAsia="Times New Roman" w:hAnsi="Times New Roman" w:cs="Times New Roman"/>
          <w:sz w:val="24"/>
          <w:szCs w:val="24"/>
        </w:rPr>
        <w:t>;</w:t>
      </w:r>
      <w:r w:rsidR="00B94D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74CC">
        <w:rPr>
          <w:rFonts w:ascii="Times New Roman" w:eastAsia="Times New Roman" w:hAnsi="Times New Roman" w:cs="Times New Roman"/>
          <w:sz w:val="24"/>
          <w:szCs w:val="24"/>
        </w:rPr>
        <w:t>modifying</w:t>
      </w:r>
      <w:r w:rsidR="00364A03">
        <w:rPr>
          <w:rFonts w:ascii="Times New Roman" w:eastAsia="Times New Roman" w:hAnsi="Times New Roman" w:cs="Times New Roman"/>
          <w:sz w:val="24"/>
          <w:szCs w:val="24"/>
        </w:rPr>
        <w:t xml:space="preserve"> behaviour </w:t>
      </w:r>
      <w:r w:rsidR="001140AD">
        <w:rPr>
          <w:rFonts w:ascii="Times New Roman" w:eastAsia="Times New Roman" w:hAnsi="Times New Roman" w:cs="Times New Roman"/>
          <w:sz w:val="24"/>
          <w:szCs w:val="24"/>
        </w:rPr>
        <w:t>(</w:t>
      </w:r>
      <w:r w:rsidR="0061777B">
        <w:rPr>
          <w:rFonts w:ascii="Times New Roman" w:eastAsia="Times New Roman" w:hAnsi="Times New Roman" w:cs="Times New Roman"/>
          <w:sz w:val="24"/>
          <w:szCs w:val="24"/>
        </w:rPr>
        <w:t xml:space="preserve">i.e., </w:t>
      </w:r>
      <w:r w:rsidR="001140AD">
        <w:rPr>
          <w:rFonts w:ascii="Times New Roman" w:eastAsia="Times New Roman" w:hAnsi="Times New Roman" w:cs="Times New Roman"/>
          <w:sz w:val="24"/>
          <w:szCs w:val="24"/>
        </w:rPr>
        <w:t>setting regular bed</w:t>
      </w:r>
      <w:r w:rsidR="0016634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1140AD">
        <w:rPr>
          <w:rFonts w:ascii="Times New Roman" w:eastAsia="Times New Roman" w:hAnsi="Times New Roman" w:cs="Times New Roman"/>
          <w:sz w:val="24"/>
          <w:szCs w:val="24"/>
        </w:rPr>
        <w:t>wake times)</w:t>
      </w:r>
      <w:r w:rsidR="003908B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="000B7960">
        <w:rPr>
          <w:rFonts w:ascii="Times New Roman" w:eastAsia="Times New Roman" w:hAnsi="Times New Roman" w:cs="Times New Roman"/>
          <w:sz w:val="24"/>
          <w:szCs w:val="24"/>
        </w:rPr>
        <w:t>practicing relaxation;</w:t>
      </w:r>
      <w:r w:rsidR="00114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41EC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1140AD">
        <w:rPr>
          <w:rFonts w:ascii="Times New Roman" w:eastAsia="Times New Roman" w:hAnsi="Times New Roman" w:cs="Times New Roman"/>
          <w:sz w:val="24"/>
          <w:szCs w:val="24"/>
        </w:rPr>
        <w:t>challenging</w:t>
      </w:r>
      <w:r w:rsidR="00CB41EC">
        <w:rPr>
          <w:rFonts w:ascii="Times New Roman" w:eastAsia="Times New Roman" w:hAnsi="Times New Roman" w:cs="Times New Roman"/>
          <w:sz w:val="24"/>
          <w:szCs w:val="24"/>
        </w:rPr>
        <w:t xml:space="preserve"> dysfunctional</w:t>
      </w:r>
      <w:r w:rsidR="001140AD">
        <w:rPr>
          <w:rFonts w:ascii="Times New Roman" w:eastAsia="Times New Roman" w:hAnsi="Times New Roman" w:cs="Times New Roman"/>
          <w:sz w:val="24"/>
          <w:szCs w:val="24"/>
        </w:rPr>
        <w:t xml:space="preserve"> thoughts</w:t>
      </w:r>
      <w:r w:rsidR="00077EC9">
        <w:rPr>
          <w:rFonts w:ascii="Times New Roman" w:eastAsia="Times New Roman" w:hAnsi="Times New Roman" w:cs="Times New Roman"/>
          <w:sz w:val="24"/>
          <w:szCs w:val="24"/>
        </w:rPr>
        <w:t xml:space="preserve"> (e.g., “I will never sleep well again” to “there are things I can do to improve my sleep”)</w:t>
      </w:r>
      <w:r w:rsidR="00A85876">
        <w:rPr>
          <w:rFonts w:ascii="Times New Roman" w:eastAsia="Times New Roman" w:hAnsi="Times New Roman" w:cs="Times New Roman"/>
          <w:sz w:val="24"/>
          <w:szCs w:val="24"/>
        </w:rPr>
        <w:t>.</w:t>
      </w:r>
      <w:r w:rsidR="00B94166">
        <w:rPr>
          <w:rFonts w:ascii="Times New Roman" w:eastAsia="Times New Roman" w:hAnsi="Times New Roman" w:cs="Times New Roman"/>
          <w:sz w:val="24"/>
          <w:szCs w:val="24"/>
        </w:rPr>
        <w:t xml:space="preserve"> McCrae and colleagues (2019)</w:t>
      </w:r>
      <w:r w:rsidR="000807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79B1">
        <w:rPr>
          <w:rFonts w:ascii="Times New Roman" w:eastAsia="Times New Roman" w:hAnsi="Times New Roman" w:cs="Times New Roman"/>
          <w:sz w:val="24"/>
          <w:szCs w:val="24"/>
        </w:rPr>
        <w:t>investigated the efficacy of CBT-I by randomly assign</w:t>
      </w:r>
      <w:r w:rsidR="00BD7457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8179B1">
        <w:rPr>
          <w:rFonts w:ascii="Times New Roman" w:eastAsia="Times New Roman" w:hAnsi="Times New Roman" w:cs="Times New Roman"/>
          <w:sz w:val="24"/>
          <w:szCs w:val="24"/>
        </w:rPr>
        <w:t xml:space="preserve"> 113 participants</w:t>
      </w:r>
      <w:r w:rsidR="002D0EE7">
        <w:rPr>
          <w:rFonts w:ascii="Times New Roman" w:eastAsia="Times New Roman" w:hAnsi="Times New Roman" w:cs="Times New Roman"/>
          <w:sz w:val="24"/>
          <w:szCs w:val="24"/>
        </w:rPr>
        <w:t xml:space="preserve"> with fibromyalgia and insomnia</w:t>
      </w:r>
      <w:r w:rsidR="008179B1">
        <w:rPr>
          <w:rFonts w:ascii="Times New Roman" w:eastAsia="Times New Roman" w:hAnsi="Times New Roman" w:cs="Times New Roman"/>
          <w:sz w:val="24"/>
          <w:szCs w:val="24"/>
        </w:rPr>
        <w:t xml:space="preserve"> (mean age </w:t>
      </w:r>
      <w:r w:rsidR="00D0006E">
        <w:rPr>
          <w:rFonts w:ascii="Times New Roman" w:eastAsia="Times New Roman" w:hAnsi="Times New Roman" w:cs="Times New Roman"/>
          <w:sz w:val="24"/>
          <w:szCs w:val="24"/>
        </w:rPr>
        <w:t>was</w:t>
      </w:r>
      <w:r w:rsidR="008179B1">
        <w:rPr>
          <w:rFonts w:ascii="Times New Roman" w:eastAsia="Times New Roman" w:hAnsi="Times New Roman" w:cs="Times New Roman"/>
          <w:sz w:val="24"/>
          <w:szCs w:val="24"/>
        </w:rPr>
        <w:t xml:space="preserve"> 53) to eight sessions</w:t>
      </w:r>
      <w:r w:rsidR="00642321">
        <w:rPr>
          <w:rFonts w:ascii="Times New Roman" w:eastAsia="Times New Roman" w:hAnsi="Times New Roman" w:cs="Times New Roman"/>
          <w:sz w:val="24"/>
          <w:szCs w:val="24"/>
        </w:rPr>
        <w:t xml:space="preserve"> of either CBT-I, Cognitive Behavioural Treatments for Pain (CBT-P</w:t>
      </w:r>
      <w:r w:rsidR="00D46688">
        <w:rPr>
          <w:rFonts w:ascii="Times New Roman" w:eastAsia="Times New Roman" w:hAnsi="Times New Roman" w:cs="Times New Roman"/>
          <w:sz w:val="24"/>
          <w:szCs w:val="24"/>
        </w:rPr>
        <w:t>; a</w:t>
      </w:r>
      <w:r w:rsidR="00527904">
        <w:rPr>
          <w:rFonts w:ascii="Times New Roman" w:eastAsia="Times New Roman" w:hAnsi="Times New Roman" w:cs="Times New Roman"/>
          <w:sz w:val="24"/>
          <w:szCs w:val="24"/>
        </w:rPr>
        <w:t xml:space="preserve">nother </w:t>
      </w:r>
      <w:r w:rsidR="00A1491D">
        <w:rPr>
          <w:rFonts w:ascii="Times New Roman" w:eastAsia="Times New Roman" w:hAnsi="Times New Roman" w:cs="Times New Roman"/>
          <w:sz w:val="24"/>
          <w:szCs w:val="24"/>
        </w:rPr>
        <w:t>variation</w:t>
      </w:r>
      <w:r w:rsidR="00D46688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="00C558FF">
        <w:rPr>
          <w:rFonts w:ascii="Times New Roman" w:eastAsia="Times New Roman" w:hAnsi="Times New Roman" w:cs="Times New Roman"/>
          <w:sz w:val="24"/>
          <w:szCs w:val="24"/>
        </w:rPr>
        <w:t>CBT</w:t>
      </w:r>
      <w:r w:rsidR="00D46688">
        <w:rPr>
          <w:rFonts w:ascii="Times New Roman" w:eastAsia="Times New Roman" w:hAnsi="Times New Roman" w:cs="Times New Roman"/>
          <w:sz w:val="24"/>
          <w:szCs w:val="24"/>
        </w:rPr>
        <w:t xml:space="preserve"> designed for </w:t>
      </w:r>
      <w:r w:rsidR="00271A77">
        <w:rPr>
          <w:rFonts w:ascii="Times New Roman" w:eastAsia="Times New Roman" w:hAnsi="Times New Roman" w:cs="Times New Roman"/>
          <w:sz w:val="24"/>
          <w:szCs w:val="24"/>
        </w:rPr>
        <w:t>treating</w:t>
      </w:r>
      <w:r w:rsidR="00D46688">
        <w:rPr>
          <w:rFonts w:ascii="Times New Roman" w:eastAsia="Times New Roman" w:hAnsi="Times New Roman" w:cs="Times New Roman"/>
          <w:sz w:val="24"/>
          <w:szCs w:val="24"/>
        </w:rPr>
        <w:t xml:space="preserve"> pain</w:t>
      </w:r>
      <w:r w:rsidR="00642321">
        <w:rPr>
          <w:rFonts w:ascii="Times New Roman" w:eastAsia="Times New Roman" w:hAnsi="Times New Roman" w:cs="Times New Roman"/>
          <w:sz w:val="24"/>
          <w:szCs w:val="24"/>
        </w:rPr>
        <w:t>)</w:t>
      </w:r>
      <w:r w:rsidR="00770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E51CF">
        <w:rPr>
          <w:rFonts w:ascii="Times New Roman" w:eastAsia="Times New Roman" w:hAnsi="Times New Roman" w:cs="Times New Roman"/>
          <w:sz w:val="24"/>
          <w:szCs w:val="24"/>
        </w:rPr>
        <w:t>or a control group.</w:t>
      </w:r>
      <w:r w:rsidR="003B4E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5C4B">
        <w:rPr>
          <w:rFonts w:ascii="Times New Roman" w:eastAsia="Times New Roman" w:hAnsi="Times New Roman" w:cs="Times New Roman"/>
          <w:sz w:val="24"/>
          <w:szCs w:val="24"/>
        </w:rPr>
        <w:t xml:space="preserve">McCrae and colleagues (2019) found </w:t>
      </w:r>
      <w:r w:rsidR="000A6638">
        <w:rPr>
          <w:rFonts w:ascii="Times New Roman" w:eastAsia="Times New Roman" w:hAnsi="Times New Roman" w:cs="Times New Roman"/>
          <w:sz w:val="24"/>
          <w:szCs w:val="24"/>
        </w:rPr>
        <w:t xml:space="preserve">evidence </w:t>
      </w:r>
      <w:r w:rsidR="00594785">
        <w:rPr>
          <w:rFonts w:ascii="Times New Roman" w:eastAsia="Times New Roman" w:hAnsi="Times New Roman" w:cs="Times New Roman"/>
          <w:sz w:val="24"/>
          <w:szCs w:val="24"/>
        </w:rPr>
        <w:t xml:space="preserve">that both CBT-I and CBT-P </w:t>
      </w:r>
      <w:r w:rsidR="003E5AB1">
        <w:rPr>
          <w:rFonts w:ascii="Times New Roman" w:eastAsia="Times New Roman" w:hAnsi="Times New Roman" w:cs="Times New Roman"/>
          <w:sz w:val="24"/>
          <w:szCs w:val="24"/>
        </w:rPr>
        <w:t>decreased</w:t>
      </w:r>
      <w:r w:rsidR="00E14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E0EDE">
        <w:rPr>
          <w:rFonts w:ascii="Times New Roman" w:eastAsia="Times New Roman" w:hAnsi="Times New Roman" w:cs="Times New Roman"/>
          <w:sz w:val="24"/>
          <w:szCs w:val="24"/>
        </w:rPr>
        <w:t xml:space="preserve">symptoms of insomnia </w:t>
      </w:r>
      <w:r w:rsidR="00D40B26">
        <w:rPr>
          <w:rFonts w:ascii="Times New Roman" w:eastAsia="Times New Roman" w:hAnsi="Times New Roman" w:cs="Times New Roman"/>
          <w:sz w:val="24"/>
          <w:szCs w:val="24"/>
        </w:rPr>
        <w:t xml:space="preserve">at post-treatment and 6-month follow-up, </w:t>
      </w:r>
      <w:r w:rsidR="00AD2688">
        <w:rPr>
          <w:rFonts w:ascii="Times New Roman" w:eastAsia="Times New Roman" w:hAnsi="Times New Roman" w:cs="Times New Roman"/>
          <w:sz w:val="24"/>
          <w:szCs w:val="24"/>
        </w:rPr>
        <w:t>with CBT-I outperforming CBT-P.</w:t>
      </w:r>
      <w:r w:rsidR="00CE6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217CE">
        <w:rPr>
          <w:rFonts w:ascii="Times New Roman" w:eastAsia="Times New Roman" w:hAnsi="Times New Roman" w:cs="Times New Roman"/>
          <w:sz w:val="24"/>
          <w:szCs w:val="24"/>
        </w:rPr>
        <w:t>Furthermore,</w:t>
      </w:r>
      <w:r w:rsidR="00E32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217CE">
        <w:rPr>
          <w:rFonts w:ascii="Times New Roman" w:eastAsia="Times New Roman" w:hAnsi="Times New Roman" w:cs="Times New Roman"/>
          <w:sz w:val="24"/>
          <w:szCs w:val="24"/>
        </w:rPr>
        <w:t>b</w:t>
      </w:r>
      <w:r w:rsidR="00424E26">
        <w:rPr>
          <w:rFonts w:ascii="Times New Roman" w:eastAsia="Times New Roman" w:hAnsi="Times New Roman" w:cs="Times New Roman"/>
          <w:sz w:val="24"/>
          <w:szCs w:val="24"/>
        </w:rPr>
        <w:t xml:space="preserve">oth interventions </w:t>
      </w:r>
      <w:r w:rsidR="0002353D">
        <w:rPr>
          <w:rFonts w:ascii="Times New Roman" w:eastAsia="Times New Roman" w:hAnsi="Times New Roman" w:cs="Times New Roman"/>
          <w:sz w:val="24"/>
          <w:szCs w:val="24"/>
        </w:rPr>
        <w:t>improved</w:t>
      </w:r>
      <w:r w:rsidR="00424E26">
        <w:rPr>
          <w:rFonts w:ascii="Times New Roman" w:eastAsia="Times New Roman" w:hAnsi="Times New Roman" w:cs="Times New Roman"/>
          <w:sz w:val="24"/>
          <w:szCs w:val="24"/>
        </w:rPr>
        <w:t xml:space="preserve"> pain </w:t>
      </w:r>
      <w:r w:rsidR="00C61FC6">
        <w:rPr>
          <w:rFonts w:ascii="Times New Roman" w:eastAsia="Times New Roman" w:hAnsi="Times New Roman" w:cs="Times New Roman"/>
          <w:sz w:val="24"/>
          <w:szCs w:val="24"/>
        </w:rPr>
        <w:t>outcomes</w:t>
      </w:r>
      <w:r w:rsidR="003125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24E26">
        <w:rPr>
          <w:rFonts w:ascii="Times New Roman" w:eastAsia="Times New Roman" w:hAnsi="Times New Roman" w:cs="Times New Roman"/>
          <w:sz w:val="24"/>
          <w:szCs w:val="24"/>
        </w:rPr>
        <w:t>in a third of participants</w:t>
      </w:r>
      <w:r w:rsidR="00D61846">
        <w:rPr>
          <w:rFonts w:ascii="Times New Roman" w:eastAsia="Times New Roman" w:hAnsi="Times New Roman" w:cs="Times New Roman"/>
          <w:sz w:val="24"/>
          <w:szCs w:val="24"/>
        </w:rPr>
        <w:t>,</w:t>
      </w:r>
      <w:r w:rsidR="003460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640C">
        <w:rPr>
          <w:rFonts w:ascii="Times New Roman" w:eastAsia="Times New Roman" w:hAnsi="Times New Roman" w:cs="Times New Roman"/>
          <w:sz w:val="24"/>
          <w:szCs w:val="24"/>
        </w:rPr>
        <w:t xml:space="preserve">with CBT-I providing better long-term pain reduction </w:t>
      </w:r>
      <w:r w:rsidR="009D794D">
        <w:rPr>
          <w:rFonts w:ascii="Times New Roman" w:eastAsia="Times New Roman" w:hAnsi="Times New Roman" w:cs="Times New Roman"/>
          <w:sz w:val="24"/>
          <w:szCs w:val="24"/>
        </w:rPr>
        <w:t>than CBT-P.</w:t>
      </w:r>
      <w:r w:rsidR="006A2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BF6941" w14:textId="08618646" w:rsidR="00484BE9" w:rsidRDefault="0079708B" w:rsidP="005D2789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Edinger and colleagues (2021)</w:t>
      </w:r>
      <w:r w:rsidR="00BD0F85">
        <w:rPr>
          <w:rFonts w:ascii="Times New Roman" w:eastAsia="Times New Roman" w:hAnsi="Times New Roman" w:cs="Times New Roman"/>
          <w:sz w:val="24"/>
          <w:szCs w:val="24"/>
        </w:rPr>
        <w:t xml:space="preserve"> were commissioned by the American Academy of Sleep Medicine</w:t>
      </w:r>
      <w:r w:rsidR="00B53A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D0F85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BF2584">
        <w:rPr>
          <w:rFonts w:ascii="Times New Roman" w:eastAsia="Times New Roman" w:hAnsi="Times New Roman" w:cs="Times New Roman"/>
          <w:sz w:val="24"/>
          <w:szCs w:val="24"/>
        </w:rPr>
        <w:t>formulate a list</w:t>
      </w:r>
      <w:r w:rsidR="00F50C06">
        <w:rPr>
          <w:rFonts w:ascii="Times New Roman" w:eastAsia="Times New Roman" w:hAnsi="Times New Roman" w:cs="Times New Roman"/>
          <w:sz w:val="24"/>
          <w:szCs w:val="24"/>
        </w:rPr>
        <w:t xml:space="preserve"> of</w:t>
      </w:r>
      <w:r w:rsidR="00F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23BCA">
        <w:rPr>
          <w:rFonts w:ascii="Times New Roman" w:eastAsia="Times New Roman" w:hAnsi="Times New Roman" w:cs="Times New Roman"/>
          <w:sz w:val="24"/>
          <w:szCs w:val="24"/>
        </w:rPr>
        <w:t xml:space="preserve">recommended </w:t>
      </w:r>
      <w:r w:rsidR="0020511B">
        <w:rPr>
          <w:rFonts w:ascii="Times New Roman" w:eastAsia="Times New Roman" w:hAnsi="Times New Roman" w:cs="Times New Roman"/>
          <w:sz w:val="24"/>
          <w:szCs w:val="24"/>
        </w:rPr>
        <w:t xml:space="preserve">interventions </w:t>
      </w:r>
      <w:r w:rsidR="00FC5B1D">
        <w:rPr>
          <w:rFonts w:ascii="Times New Roman" w:eastAsia="Times New Roman" w:hAnsi="Times New Roman" w:cs="Times New Roman"/>
          <w:sz w:val="24"/>
          <w:szCs w:val="24"/>
        </w:rPr>
        <w:t>for clinicians</w:t>
      </w:r>
      <w:r w:rsidR="002A7DC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E85D20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="00B80D54">
        <w:rPr>
          <w:rFonts w:ascii="Times New Roman" w:eastAsia="Times New Roman" w:hAnsi="Times New Roman" w:cs="Times New Roman"/>
          <w:sz w:val="24"/>
          <w:szCs w:val="24"/>
        </w:rPr>
        <w:t>patients</w:t>
      </w:r>
      <w:r w:rsidR="00E85D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4214">
        <w:rPr>
          <w:rFonts w:ascii="Times New Roman" w:eastAsia="Times New Roman" w:hAnsi="Times New Roman" w:cs="Times New Roman"/>
          <w:sz w:val="24"/>
          <w:szCs w:val="24"/>
        </w:rPr>
        <w:t>with insomnia.</w:t>
      </w:r>
      <w:r w:rsidR="001A0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5A4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FA4B07">
        <w:rPr>
          <w:rFonts w:ascii="Times New Roman" w:eastAsia="Times New Roman" w:hAnsi="Times New Roman" w:cs="Times New Roman"/>
          <w:sz w:val="24"/>
          <w:szCs w:val="24"/>
        </w:rPr>
        <w:t xml:space="preserve">researchers conducted a meta-analysis </w:t>
      </w:r>
      <w:r w:rsidR="00826CF7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3D3641">
        <w:rPr>
          <w:rFonts w:ascii="Times New Roman" w:eastAsia="Times New Roman" w:hAnsi="Times New Roman" w:cs="Times New Roman"/>
          <w:sz w:val="24"/>
          <w:szCs w:val="24"/>
        </w:rPr>
        <w:t>reported CBT-I as their strongest recommendation for clinical use</w:t>
      </w:r>
      <w:r w:rsidR="00ED7043">
        <w:rPr>
          <w:rFonts w:ascii="Times New Roman" w:eastAsia="Times New Roman" w:hAnsi="Times New Roman" w:cs="Times New Roman"/>
          <w:sz w:val="24"/>
          <w:szCs w:val="24"/>
        </w:rPr>
        <w:t xml:space="preserve"> because </w:t>
      </w:r>
      <w:r w:rsidR="00E22EA8">
        <w:rPr>
          <w:rFonts w:ascii="Times New Roman" w:eastAsia="Times New Roman" w:hAnsi="Times New Roman" w:cs="Times New Roman"/>
          <w:sz w:val="24"/>
          <w:szCs w:val="24"/>
        </w:rPr>
        <w:t>of its extensive</w:t>
      </w:r>
      <w:r w:rsidR="00ED7043">
        <w:rPr>
          <w:rFonts w:ascii="Times New Roman" w:eastAsia="Times New Roman" w:hAnsi="Times New Roman" w:cs="Times New Roman"/>
          <w:sz w:val="24"/>
          <w:szCs w:val="24"/>
        </w:rPr>
        <w:t xml:space="preserve"> evidence</w:t>
      </w:r>
      <w:r w:rsidR="008864F5">
        <w:rPr>
          <w:rFonts w:ascii="Times New Roman" w:eastAsia="Times New Roman" w:hAnsi="Times New Roman" w:cs="Times New Roman"/>
          <w:sz w:val="24"/>
          <w:szCs w:val="24"/>
        </w:rPr>
        <w:t>.</w:t>
      </w:r>
      <w:r w:rsidR="002F2E08">
        <w:rPr>
          <w:rFonts w:ascii="Times New Roman" w:eastAsia="Times New Roman" w:hAnsi="Times New Roman" w:cs="Times New Roman"/>
          <w:sz w:val="24"/>
          <w:szCs w:val="24"/>
        </w:rPr>
        <w:t xml:space="preserve"> Together, these </w:t>
      </w:r>
      <w:r w:rsidR="00AA774D">
        <w:rPr>
          <w:rFonts w:ascii="Times New Roman" w:eastAsia="Times New Roman" w:hAnsi="Times New Roman" w:cs="Times New Roman"/>
          <w:sz w:val="24"/>
          <w:szCs w:val="24"/>
        </w:rPr>
        <w:t>papers</w:t>
      </w:r>
      <w:r w:rsidR="003E72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74C6">
        <w:rPr>
          <w:rFonts w:ascii="Times New Roman" w:eastAsia="Times New Roman" w:hAnsi="Times New Roman" w:cs="Times New Roman"/>
          <w:sz w:val="24"/>
          <w:szCs w:val="24"/>
        </w:rPr>
        <w:t>demonstrate</w:t>
      </w:r>
      <w:r w:rsidR="00390AC8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="00FF3323">
        <w:rPr>
          <w:rFonts w:ascii="Times New Roman" w:eastAsia="Times New Roman" w:hAnsi="Times New Roman" w:cs="Times New Roman"/>
          <w:sz w:val="24"/>
          <w:szCs w:val="24"/>
        </w:rPr>
        <w:t>effectiveness</w:t>
      </w:r>
      <w:r w:rsidR="00390AC8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="00555D5B">
        <w:rPr>
          <w:rFonts w:ascii="Times New Roman" w:eastAsia="Times New Roman" w:hAnsi="Times New Roman" w:cs="Times New Roman"/>
          <w:sz w:val="24"/>
          <w:szCs w:val="24"/>
        </w:rPr>
        <w:t>CBT-I</w:t>
      </w:r>
      <w:r w:rsidR="004352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1DBB">
        <w:rPr>
          <w:rFonts w:ascii="Times New Roman" w:eastAsia="Times New Roman" w:hAnsi="Times New Roman" w:cs="Times New Roman"/>
          <w:sz w:val="24"/>
          <w:szCs w:val="24"/>
        </w:rPr>
        <w:t>for treating insomnia</w:t>
      </w:r>
      <w:r w:rsidR="00381E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580039">
        <w:rPr>
          <w:rFonts w:ascii="Times New Roman" w:eastAsia="Times New Roman" w:hAnsi="Times New Roman" w:cs="Times New Roman"/>
          <w:sz w:val="24"/>
          <w:szCs w:val="24"/>
        </w:rPr>
        <w:t>McCrae et al., 2019; Edinger et al., 2021</w:t>
      </w:r>
      <w:r w:rsidR="00381EE2">
        <w:rPr>
          <w:rFonts w:ascii="Times New Roman" w:eastAsia="Times New Roman" w:hAnsi="Times New Roman" w:cs="Times New Roman"/>
          <w:sz w:val="24"/>
          <w:szCs w:val="24"/>
        </w:rPr>
        <w:t>)</w:t>
      </w:r>
      <w:r w:rsidR="00261DBB">
        <w:rPr>
          <w:rFonts w:ascii="Times New Roman" w:eastAsia="Times New Roman" w:hAnsi="Times New Roman" w:cs="Times New Roman"/>
          <w:sz w:val="24"/>
          <w:szCs w:val="24"/>
        </w:rPr>
        <w:t>.</w:t>
      </w:r>
      <w:r w:rsidR="00D90C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47C78">
        <w:rPr>
          <w:rFonts w:ascii="Times New Roman" w:eastAsia="Times New Roman" w:hAnsi="Times New Roman" w:cs="Times New Roman"/>
          <w:sz w:val="24"/>
          <w:szCs w:val="24"/>
        </w:rPr>
        <w:t>However, McCrae and colleagues (2019)</w:t>
      </w:r>
      <w:r w:rsidR="00F734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55D6">
        <w:rPr>
          <w:rFonts w:ascii="Times New Roman" w:eastAsia="Times New Roman" w:hAnsi="Times New Roman" w:cs="Times New Roman"/>
          <w:sz w:val="24"/>
          <w:szCs w:val="24"/>
        </w:rPr>
        <w:t xml:space="preserve">have </w:t>
      </w:r>
      <w:r w:rsidR="00002E00">
        <w:rPr>
          <w:rFonts w:ascii="Times New Roman" w:eastAsia="Times New Roman" w:hAnsi="Times New Roman" w:cs="Times New Roman"/>
          <w:sz w:val="24"/>
          <w:szCs w:val="24"/>
        </w:rPr>
        <w:t>addressed</w:t>
      </w:r>
      <w:r w:rsidR="007855D6">
        <w:rPr>
          <w:rFonts w:ascii="Times New Roman" w:eastAsia="Times New Roman" w:hAnsi="Times New Roman" w:cs="Times New Roman"/>
          <w:sz w:val="24"/>
          <w:szCs w:val="24"/>
        </w:rPr>
        <w:t xml:space="preserve"> limitations </w:t>
      </w:r>
      <w:r w:rsidR="006A15C1">
        <w:rPr>
          <w:rFonts w:ascii="Times New Roman" w:eastAsia="Times New Roman" w:hAnsi="Times New Roman" w:cs="Times New Roman"/>
          <w:sz w:val="24"/>
          <w:szCs w:val="24"/>
        </w:rPr>
        <w:t xml:space="preserve">in their </w:t>
      </w:r>
      <w:r w:rsidR="001C5957">
        <w:rPr>
          <w:rFonts w:ascii="Times New Roman" w:eastAsia="Times New Roman" w:hAnsi="Times New Roman" w:cs="Times New Roman"/>
          <w:sz w:val="24"/>
          <w:szCs w:val="24"/>
        </w:rPr>
        <w:t>study</w:t>
      </w:r>
      <w:r w:rsidR="001354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E27F9">
        <w:rPr>
          <w:rFonts w:ascii="Times New Roman" w:eastAsia="Times New Roman" w:hAnsi="Times New Roman" w:cs="Times New Roman"/>
          <w:sz w:val="24"/>
          <w:szCs w:val="24"/>
        </w:rPr>
        <w:t>including a lack of power</w:t>
      </w:r>
      <w:r w:rsidR="00EB14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5D63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r w:rsidR="00436DBA">
        <w:rPr>
          <w:rFonts w:ascii="Times New Roman" w:eastAsia="Times New Roman" w:hAnsi="Times New Roman" w:cs="Times New Roman"/>
          <w:sz w:val="24"/>
          <w:szCs w:val="24"/>
        </w:rPr>
        <w:t>might</w:t>
      </w:r>
      <w:r w:rsidR="00DC5D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5426">
        <w:rPr>
          <w:rFonts w:ascii="Times New Roman" w:eastAsia="Times New Roman" w:hAnsi="Times New Roman" w:cs="Times New Roman"/>
          <w:sz w:val="24"/>
          <w:szCs w:val="24"/>
        </w:rPr>
        <w:t>potentially</w:t>
      </w:r>
      <w:r w:rsidR="004711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263A">
        <w:rPr>
          <w:rFonts w:ascii="Times New Roman" w:eastAsia="Times New Roman" w:hAnsi="Times New Roman" w:cs="Times New Roman"/>
          <w:sz w:val="24"/>
          <w:szCs w:val="24"/>
        </w:rPr>
        <w:t>obscur</w:t>
      </w:r>
      <w:r w:rsidR="00596011">
        <w:rPr>
          <w:rFonts w:ascii="Times New Roman" w:eastAsia="Times New Roman" w:hAnsi="Times New Roman" w:cs="Times New Roman"/>
          <w:sz w:val="24"/>
          <w:szCs w:val="24"/>
        </w:rPr>
        <w:t>e</w:t>
      </w:r>
      <w:r w:rsidR="001505DE">
        <w:rPr>
          <w:rFonts w:ascii="Times New Roman" w:eastAsia="Times New Roman" w:hAnsi="Times New Roman" w:cs="Times New Roman"/>
          <w:sz w:val="24"/>
          <w:szCs w:val="24"/>
        </w:rPr>
        <w:t xml:space="preserve"> significant</w:t>
      </w:r>
      <w:r w:rsidR="00671F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24A67">
        <w:rPr>
          <w:rFonts w:ascii="Times New Roman" w:eastAsia="Times New Roman" w:hAnsi="Times New Roman" w:cs="Times New Roman"/>
          <w:sz w:val="24"/>
          <w:szCs w:val="24"/>
        </w:rPr>
        <w:t>findings</w:t>
      </w:r>
      <w:r w:rsidR="00671F67">
        <w:rPr>
          <w:rFonts w:ascii="Times New Roman" w:eastAsia="Times New Roman" w:hAnsi="Times New Roman" w:cs="Times New Roman"/>
          <w:sz w:val="24"/>
          <w:szCs w:val="24"/>
        </w:rPr>
        <w:t xml:space="preserve"> relating to pain and mood.</w:t>
      </w:r>
      <w:r w:rsidR="00467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417A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CA1587">
        <w:rPr>
          <w:rFonts w:ascii="Times New Roman" w:eastAsia="Times New Roman" w:hAnsi="Times New Roman" w:cs="Times New Roman"/>
          <w:sz w:val="24"/>
          <w:szCs w:val="24"/>
        </w:rPr>
        <w:t xml:space="preserve"> sample comprised of </w:t>
      </w:r>
      <w:r w:rsidR="009C65A9">
        <w:rPr>
          <w:rFonts w:ascii="Times New Roman" w:eastAsia="Times New Roman" w:hAnsi="Times New Roman" w:cs="Times New Roman"/>
          <w:sz w:val="24"/>
          <w:szCs w:val="24"/>
        </w:rPr>
        <w:t>predominantly</w:t>
      </w:r>
      <w:r w:rsidR="00CA1587">
        <w:rPr>
          <w:rFonts w:ascii="Times New Roman" w:eastAsia="Times New Roman" w:hAnsi="Times New Roman" w:cs="Times New Roman"/>
          <w:sz w:val="24"/>
          <w:szCs w:val="24"/>
        </w:rPr>
        <w:t xml:space="preserve"> middle-aged women</w:t>
      </w:r>
      <w:r w:rsidR="003742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10D8">
        <w:rPr>
          <w:rFonts w:ascii="Times New Roman" w:eastAsia="Times New Roman" w:hAnsi="Times New Roman" w:cs="Times New Roman"/>
          <w:sz w:val="24"/>
          <w:szCs w:val="24"/>
        </w:rPr>
        <w:t>which is a</w:t>
      </w:r>
      <w:r w:rsidR="00087A8B">
        <w:rPr>
          <w:rFonts w:ascii="Times New Roman" w:eastAsia="Times New Roman" w:hAnsi="Times New Roman" w:cs="Times New Roman"/>
          <w:sz w:val="24"/>
          <w:szCs w:val="24"/>
        </w:rPr>
        <w:t xml:space="preserve"> rea</w:t>
      </w:r>
      <w:r w:rsidR="00002375">
        <w:rPr>
          <w:rFonts w:ascii="Times New Roman" w:eastAsia="Times New Roman" w:hAnsi="Times New Roman" w:cs="Times New Roman"/>
          <w:sz w:val="24"/>
          <w:szCs w:val="24"/>
        </w:rPr>
        <w:t>l-world</w:t>
      </w:r>
      <w:r w:rsidR="003410D8">
        <w:rPr>
          <w:rFonts w:ascii="Times New Roman" w:eastAsia="Times New Roman" w:hAnsi="Times New Roman" w:cs="Times New Roman"/>
          <w:sz w:val="24"/>
          <w:szCs w:val="24"/>
        </w:rPr>
        <w:t xml:space="preserve"> bias </w:t>
      </w:r>
      <w:r w:rsidR="001B4C2F">
        <w:rPr>
          <w:rFonts w:ascii="Times New Roman" w:eastAsia="Times New Roman" w:hAnsi="Times New Roman" w:cs="Times New Roman"/>
          <w:sz w:val="24"/>
          <w:szCs w:val="24"/>
        </w:rPr>
        <w:t>reflected</w:t>
      </w:r>
      <w:r w:rsidR="003410D8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="000D3662">
        <w:rPr>
          <w:rFonts w:ascii="Times New Roman" w:eastAsia="Times New Roman" w:hAnsi="Times New Roman" w:cs="Times New Roman"/>
          <w:sz w:val="24"/>
          <w:szCs w:val="24"/>
        </w:rPr>
        <w:t xml:space="preserve">individuals with </w:t>
      </w:r>
      <w:r w:rsidR="00591557">
        <w:rPr>
          <w:rFonts w:ascii="Times New Roman" w:eastAsia="Times New Roman" w:hAnsi="Times New Roman" w:cs="Times New Roman"/>
          <w:sz w:val="24"/>
          <w:szCs w:val="24"/>
        </w:rPr>
        <w:t>fibromyalgia</w:t>
      </w:r>
      <w:r w:rsidR="004D5AA0">
        <w:rPr>
          <w:rFonts w:ascii="Times New Roman" w:eastAsia="Times New Roman" w:hAnsi="Times New Roman" w:cs="Times New Roman"/>
          <w:sz w:val="24"/>
          <w:szCs w:val="24"/>
        </w:rPr>
        <w:t>.</w:t>
      </w:r>
      <w:r w:rsidR="007077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D5AA0">
        <w:rPr>
          <w:rFonts w:ascii="Times New Roman" w:eastAsia="Times New Roman" w:hAnsi="Times New Roman" w:cs="Times New Roman"/>
          <w:sz w:val="24"/>
          <w:szCs w:val="24"/>
        </w:rPr>
        <w:t>H</w:t>
      </w:r>
      <w:r w:rsidR="00F75859">
        <w:rPr>
          <w:rFonts w:ascii="Times New Roman" w:eastAsia="Times New Roman" w:hAnsi="Times New Roman" w:cs="Times New Roman"/>
          <w:sz w:val="24"/>
          <w:szCs w:val="24"/>
        </w:rPr>
        <w:t>owever</w:t>
      </w:r>
      <w:r w:rsidR="000B0D3F">
        <w:rPr>
          <w:rFonts w:ascii="Times New Roman" w:eastAsia="Times New Roman" w:hAnsi="Times New Roman" w:cs="Times New Roman"/>
          <w:sz w:val="24"/>
          <w:szCs w:val="24"/>
        </w:rPr>
        <w:t>,</w:t>
      </w:r>
      <w:r w:rsidR="00F758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1557">
        <w:rPr>
          <w:rFonts w:ascii="Times New Roman" w:eastAsia="Times New Roman" w:hAnsi="Times New Roman" w:cs="Times New Roman"/>
          <w:sz w:val="24"/>
          <w:szCs w:val="24"/>
        </w:rPr>
        <w:t>it raises concerns about whether the findings are generalisable to men</w:t>
      </w:r>
      <w:r w:rsidR="00E23A78">
        <w:rPr>
          <w:rFonts w:ascii="Times New Roman" w:eastAsia="Times New Roman" w:hAnsi="Times New Roman" w:cs="Times New Roman"/>
          <w:sz w:val="24"/>
          <w:szCs w:val="24"/>
        </w:rPr>
        <w:t xml:space="preserve"> with fibromyalgia</w:t>
      </w:r>
      <w:r w:rsidR="00934740">
        <w:rPr>
          <w:rFonts w:ascii="Times New Roman" w:eastAsia="Times New Roman" w:hAnsi="Times New Roman" w:cs="Times New Roman"/>
          <w:sz w:val="24"/>
          <w:szCs w:val="24"/>
        </w:rPr>
        <w:t>,</w:t>
      </w:r>
      <w:r w:rsidR="003047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23A78">
        <w:rPr>
          <w:rFonts w:ascii="Times New Roman" w:eastAsia="Times New Roman" w:hAnsi="Times New Roman" w:cs="Times New Roman"/>
          <w:sz w:val="24"/>
          <w:szCs w:val="24"/>
        </w:rPr>
        <w:t>individuals with fibromyalgia and without insomnia, and individuals with other pain conditions</w:t>
      </w:r>
      <w:r w:rsidR="00F05546">
        <w:rPr>
          <w:rFonts w:ascii="Times New Roman" w:eastAsia="Times New Roman" w:hAnsi="Times New Roman" w:cs="Times New Roman"/>
          <w:sz w:val="24"/>
          <w:szCs w:val="24"/>
        </w:rPr>
        <w:t>.</w:t>
      </w:r>
      <w:r w:rsidR="002A4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F4242">
        <w:rPr>
          <w:rFonts w:ascii="Times New Roman" w:eastAsia="Times New Roman" w:hAnsi="Times New Roman" w:cs="Times New Roman"/>
          <w:sz w:val="24"/>
          <w:szCs w:val="24"/>
        </w:rPr>
        <w:t>Moreover, p</w:t>
      </w:r>
      <w:r w:rsidR="002A4E75">
        <w:rPr>
          <w:rFonts w:ascii="Times New Roman" w:eastAsia="Times New Roman" w:hAnsi="Times New Roman" w:cs="Times New Roman"/>
          <w:sz w:val="24"/>
          <w:szCs w:val="24"/>
        </w:rPr>
        <w:t xml:space="preserve">articipants </w:t>
      </w:r>
      <w:r w:rsidR="00CB1CD5">
        <w:rPr>
          <w:rFonts w:ascii="Times New Roman" w:eastAsia="Times New Roman" w:hAnsi="Times New Roman" w:cs="Times New Roman"/>
          <w:sz w:val="24"/>
          <w:szCs w:val="24"/>
        </w:rPr>
        <w:t>self-reported</w:t>
      </w:r>
      <w:r w:rsidR="00CB33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16B5">
        <w:rPr>
          <w:rFonts w:ascii="Times New Roman" w:eastAsia="Times New Roman" w:hAnsi="Times New Roman" w:cs="Times New Roman"/>
          <w:sz w:val="24"/>
          <w:szCs w:val="24"/>
        </w:rPr>
        <w:t>with</w:t>
      </w:r>
      <w:r w:rsidR="00CF2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012B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BE67EE">
        <w:rPr>
          <w:rFonts w:ascii="Times New Roman" w:eastAsia="Times New Roman" w:hAnsi="Times New Roman" w:cs="Times New Roman"/>
          <w:sz w:val="24"/>
          <w:szCs w:val="24"/>
        </w:rPr>
        <w:t>physical</w:t>
      </w:r>
      <w:r w:rsidR="00CF2291">
        <w:rPr>
          <w:rFonts w:ascii="Times New Roman" w:eastAsia="Times New Roman" w:hAnsi="Times New Roman" w:cs="Times New Roman"/>
          <w:sz w:val="24"/>
          <w:szCs w:val="24"/>
        </w:rPr>
        <w:t xml:space="preserve"> diary</w:t>
      </w:r>
      <w:r w:rsidR="00FA14AD">
        <w:rPr>
          <w:rFonts w:ascii="Times New Roman" w:eastAsia="Times New Roman" w:hAnsi="Times New Roman" w:cs="Times New Roman"/>
          <w:sz w:val="24"/>
          <w:szCs w:val="24"/>
        </w:rPr>
        <w:t xml:space="preserve"> which did not </w:t>
      </w:r>
      <w:r w:rsidR="003539F5">
        <w:rPr>
          <w:rFonts w:ascii="Times New Roman" w:eastAsia="Times New Roman" w:hAnsi="Times New Roman" w:cs="Times New Roman"/>
          <w:sz w:val="24"/>
          <w:szCs w:val="24"/>
        </w:rPr>
        <w:lastRenderedPageBreak/>
        <w:t>include</w:t>
      </w:r>
      <w:r w:rsidR="00B24DD9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FD7653">
        <w:rPr>
          <w:rFonts w:ascii="Times New Roman" w:eastAsia="Times New Roman" w:hAnsi="Times New Roman" w:cs="Times New Roman"/>
          <w:sz w:val="24"/>
          <w:szCs w:val="24"/>
        </w:rPr>
        <w:t xml:space="preserve"> date of completion</w:t>
      </w:r>
      <w:r w:rsidR="00D92C05">
        <w:rPr>
          <w:rFonts w:ascii="Times New Roman" w:eastAsia="Times New Roman" w:hAnsi="Times New Roman" w:cs="Times New Roman"/>
          <w:sz w:val="24"/>
          <w:szCs w:val="24"/>
        </w:rPr>
        <w:t>,</w:t>
      </w:r>
      <w:r w:rsidR="00D671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5432F">
        <w:rPr>
          <w:rFonts w:ascii="Times New Roman" w:eastAsia="Times New Roman" w:hAnsi="Times New Roman" w:cs="Times New Roman"/>
          <w:sz w:val="24"/>
          <w:szCs w:val="24"/>
        </w:rPr>
        <w:t>limiting</w:t>
      </w:r>
      <w:r w:rsidR="00B414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3B0B">
        <w:rPr>
          <w:rFonts w:ascii="Times New Roman" w:eastAsia="Times New Roman" w:hAnsi="Times New Roman" w:cs="Times New Roman"/>
          <w:sz w:val="24"/>
          <w:szCs w:val="24"/>
        </w:rPr>
        <w:t>measurement</w:t>
      </w:r>
      <w:r w:rsidR="00B41481">
        <w:rPr>
          <w:rFonts w:ascii="Times New Roman" w:eastAsia="Times New Roman" w:hAnsi="Times New Roman" w:cs="Times New Roman"/>
          <w:sz w:val="24"/>
          <w:szCs w:val="24"/>
        </w:rPr>
        <w:t xml:space="preserve"> accuracy</w:t>
      </w:r>
      <w:r w:rsidR="00A10E0A">
        <w:rPr>
          <w:rFonts w:ascii="Times New Roman" w:eastAsia="Times New Roman" w:hAnsi="Times New Roman" w:cs="Times New Roman"/>
          <w:sz w:val="24"/>
          <w:szCs w:val="24"/>
        </w:rPr>
        <w:t>.</w:t>
      </w:r>
      <w:r w:rsidR="00367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0E0A">
        <w:rPr>
          <w:rFonts w:ascii="Times New Roman" w:eastAsia="Times New Roman" w:hAnsi="Times New Roman" w:cs="Times New Roman"/>
          <w:sz w:val="24"/>
          <w:szCs w:val="24"/>
        </w:rPr>
        <w:t>A</w:t>
      </w:r>
      <w:r w:rsidR="00376F9B">
        <w:rPr>
          <w:rFonts w:ascii="Times New Roman" w:eastAsia="Times New Roman" w:hAnsi="Times New Roman" w:cs="Times New Roman"/>
          <w:sz w:val="24"/>
          <w:szCs w:val="24"/>
        </w:rPr>
        <w:t xml:space="preserve"> standardised measure of insomnia severity was not </w:t>
      </w:r>
      <w:r w:rsidR="00164A7D">
        <w:rPr>
          <w:rFonts w:ascii="Times New Roman" w:eastAsia="Times New Roman" w:hAnsi="Times New Roman" w:cs="Times New Roman"/>
          <w:sz w:val="24"/>
          <w:szCs w:val="24"/>
        </w:rPr>
        <w:t>applied</w:t>
      </w:r>
      <w:r w:rsidR="00917C53">
        <w:rPr>
          <w:rFonts w:ascii="Times New Roman" w:eastAsia="Times New Roman" w:hAnsi="Times New Roman" w:cs="Times New Roman"/>
          <w:sz w:val="24"/>
          <w:szCs w:val="24"/>
        </w:rPr>
        <w:t>,</w:t>
      </w:r>
      <w:r w:rsidR="00862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944A1">
        <w:rPr>
          <w:rFonts w:ascii="Times New Roman" w:eastAsia="Times New Roman" w:hAnsi="Times New Roman" w:cs="Times New Roman"/>
          <w:sz w:val="24"/>
          <w:szCs w:val="24"/>
        </w:rPr>
        <w:t xml:space="preserve">impacting </w:t>
      </w:r>
      <w:r w:rsidR="00E064F6">
        <w:rPr>
          <w:rFonts w:ascii="Times New Roman" w:eastAsia="Times New Roman" w:hAnsi="Times New Roman" w:cs="Times New Roman"/>
          <w:sz w:val="24"/>
          <w:szCs w:val="24"/>
        </w:rPr>
        <w:t xml:space="preserve">internal </w:t>
      </w:r>
      <w:r w:rsidR="004731FA">
        <w:rPr>
          <w:rFonts w:ascii="Times New Roman" w:eastAsia="Times New Roman" w:hAnsi="Times New Roman" w:cs="Times New Roman"/>
          <w:sz w:val="24"/>
          <w:szCs w:val="24"/>
        </w:rPr>
        <w:t>validity</w:t>
      </w:r>
      <w:r w:rsidR="008A055F">
        <w:rPr>
          <w:rFonts w:ascii="Times New Roman" w:eastAsia="Times New Roman" w:hAnsi="Times New Roman" w:cs="Times New Roman"/>
          <w:sz w:val="24"/>
          <w:szCs w:val="24"/>
        </w:rPr>
        <w:t>.</w:t>
      </w:r>
      <w:r w:rsidR="00575413">
        <w:rPr>
          <w:rFonts w:ascii="Times New Roman" w:eastAsia="Times New Roman" w:hAnsi="Times New Roman" w:cs="Times New Roman"/>
          <w:sz w:val="24"/>
          <w:szCs w:val="24"/>
        </w:rPr>
        <w:t xml:space="preserve"> Lastly, the researchers </w:t>
      </w:r>
      <w:r w:rsidR="00740B7F">
        <w:rPr>
          <w:rFonts w:ascii="Times New Roman" w:eastAsia="Times New Roman" w:hAnsi="Times New Roman" w:cs="Times New Roman"/>
          <w:sz w:val="24"/>
          <w:szCs w:val="24"/>
        </w:rPr>
        <w:t xml:space="preserve">claim </w:t>
      </w:r>
      <w:r w:rsidR="00B25A99">
        <w:rPr>
          <w:rFonts w:ascii="Times New Roman" w:eastAsia="Times New Roman" w:hAnsi="Times New Roman" w:cs="Times New Roman"/>
          <w:sz w:val="24"/>
          <w:szCs w:val="24"/>
        </w:rPr>
        <w:t xml:space="preserve">that an active control condition would have </w:t>
      </w:r>
      <w:r w:rsidR="00C855DE">
        <w:rPr>
          <w:rFonts w:ascii="Times New Roman" w:eastAsia="Times New Roman" w:hAnsi="Times New Roman" w:cs="Times New Roman"/>
          <w:sz w:val="24"/>
          <w:szCs w:val="24"/>
        </w:rPr>
        <w:t>mitigated</w:t>
      </w:r>
      <w:r w:rsidR="00B25A99">
        <w:rPr>
          <w:rFonts w:ascii="Times New Roman" w:eastAsia="Times New Roman" w:hAnsi="Times New Roman" w:cs="Times New Roman"/>
          <w:sz w:val="24"/>
          <w:szCs w:val="24"/>
        </w:rPr>
        <w:t xml:space="preserve"> therapeutic factors</w:t>
      </w:r>
      <w:r w:rsidR="00581FEE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="00A20518">
        <w:rPr>
          <w:rFonts w:ascii="Times New Roman" w:eastAsia="Times New Roman" w:hAnsi="Times New Roman" w:cs="Times New Roman"/>
          <w:sz w:val="24"/>
          <w:szCs w:val="24"/>
        </w:rPr>
        <w:t>an empathetic relationship)</w:t>
      </w:r>
      <w:r w:rsidR="00B25A99">
        <w:rPr>
          <w:rFonts w:ascii="Times New Roman" w:eastAsia="Times New Roman" w:hAnsi="Times New Roman" w:cs="Times New Roman"/>
          <w:sz w:val="24"/>
          <w:szCs w:val="24"/>
        </w:rPr>
        <w:t>.</w:t>
      </w:r>
      <w:r w:rsidR="00022E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D03E6">
        <w:rPr>
          <w:rFonts w:ascii="Times New Roman" w:eastAsia="Times New Roman" w:hAnsi="Times New Roman" w:cs="Times New Roman"/>
          <w:sz w:val="24"/>
          <w:szCs w:val="24"/>
        </w:rPr>
        <w:t>These</w:t>
      </w:r>
      <w:r w:rsidR="007C5B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4552">
        <w:rPr>
          <w:rFonts w:ascii="Times New Roman" w:eastAsia="Times New Roman" w:hAnsi="Times New Roman" w:cs="Times New Roman"/>
          <w:sz w:val="24"/>
          <w:szCs w:val="24"/>
        </w:rPr>
        <w:t>findings</w:t>
      </w:r>
      <w:r w:rsidR="00FD03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70A0A">
        <w:rPr>
          <w:rFonts w:ascii="Times New Roman" w:eastAsia="Times New Roman" w:hAnsi="Times New Roman" w:cs="Times New Roman"/>
          <w:sz w:val="24"/>
          <w:szCs w:val="24"/>
        </w:rPr>
        <w:t xml:space="preserve">suggest that </w:t>
      </w:r>
      <w:r w:rsidR="006F63A0">
        <w:rPr>
          <w:rFonts w:ascii="Times New Roman" w:eastAsia="Times New Roman" w:hAnsi="Times New Roman" w:cs="Times New Roman"/>
          <w:sz w:val="24"/>
          <w:szCs w:val="24"/>
        </w:rPr>
        <w:t xml:space="preserve">psychologists </w:t>
      </w:r>
      <w:r w:rsidR="00861FF9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r w:rsidR="00AD764C">
        <w:rPr>
          <w:rFonts w:ascii="Times New Roman" w:eastAsia="Times New Roman" w:hAnsi="Times New Roman" w:cs="Times New Roman"/>
          <w:sz w:val="24"/>
          <w:szCs w:val="24"/>
        </w:rPr>
        <w:t>adopt</w:t>
      </w:r>
      <w:r w:rsidR="00464A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308A0">
        <w:rPr>
          <w:rFonts w:ascii="Times New Roman" w:eastAsia="Times New Roman" w:hAnsi="Times New Roman" w:cs="Times New Roman"/>
          <w:sz w:val="24"/>
          <w:szCs w:val="24"/>
        </w:rPr>
        <w:t xml:space="preserve">psychological </w:t>
      </w:r>
      <w:r w:rsidR="00996FC9">
        <w:rPr>
          <w:rFonts w:ascii="Times New Roman" w:eastAsia="Times New Roman" w:hAnsi="Times New Roman" w:cs="Times New Roman"/>
          <w:sz w:val="24"/>
          <w:szCs w:val="24"/>
        </w:rPr>
        <w:t xml:space="preserve">interventions </w:t>
      </w:r>
      <w:r w:rsidR="00AA0A7B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0A399E">
        <w:rPr>
          <w:rFonts w:ascii="Times New Roman" w:eastAsia="Times New Roman" w:hAnsi="Times New Roman" w:cs="Times New Roman"/>
          <w:sz w:val="24"/>
          <w:szCs w:val="24"/>
        </w:rPr>
        <w:t xml:space="preserve">treat </w:t>
      </w:r>
      <w:r w:rsidR="00F96EFB">
        <w:rPr>
          <w:rFonts w:ascii="Times New Roman" w:eastAsia="Times New Roman" w:hAnsi="Times New Roman" w:cs="Times New Roman"/>
          <w:sz w:val="24"/>
          <w:szCs w:val="24"/>
        </w:rPr>
        <w:t xml:space="preserve">insomnia, </w:t>
      </w:r>
      <w:r w:rsidR="00087CAF">
        <w:rPr>
          <w:rFonts w:ascii="Times New Roman" w:eastAsia="Times New Roman" w:hAnsi="Times New Roman" w:cs="Times New Roman"/>
          <w:sz w:val="24"/>
          <w:szCs w:val="24"/>
        </w:rPr>
        <w:t>reducing</w:t>
      </w:r>
      <w:r w:rsidR="00321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A5570">
        <w:rPr>
          <w:rFonts w:ascii="Times New Roman" w:eastAsia="Times New Roman" w:hAnsi="Times New Roman" w:cs="Times New Roman"/>
          <w:sz w:val="24"/>
          <w:szCs w:val="24"/>
        </w:rPr>
        <w:t>reliance</w:t>
      </w:r>
      <w:r w:rsidR="00321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4F8C">
        <w:rPr>
          <w:rFonts w:ascii="Times New Roman" w:eastAsia="Times New Roman" w:hAnsi="Times New Roman" w:cs="Times New Roman"/>
          <w:sz w:val="24"/>
          <w:szCs w:val="24"/>
        </w:rPr>
        <w:t>on</w:t>
      </w:r>
      <w:r w:rsidR="00321645">
        <w:rPr>
          <w:rFonts w:ascii="Times New Roman" w:eastAsia="Times New Roman" w:hAnsi="Times New Roman" w:cs="Times New Roman"/>
          <w:sz w:val="24"/>
          <w:szCs w:val="24"/>
        </w:rPr>
        <w:t xml:space="preserve"> pharmaceutical </w:t>
      </w:r>
      <w:r w:rsidR="005003E1">
        <w:rPr>
          <w:rFonts w:ascii="Times New Roman" w:eastAsia="Times New Roman" w:hAnsi="Times New Roman" w:cs="Times New Roman"/>
          <w:sz w:val="24"/>
          <w:szCs w:val="24"/>
        </w:rPr>
        <w:t xml:space="preserve">drugs which may </w:t>
      </w:r>
      <w:r w:rsidR="00EE66ED">
        <w:rPr>
          <w:rFonts w:ascii="Times New Roman" w:eastAsia="Times New Roman" w:hAnsi="Times New Roman" w:cs="Times New Roman"/>
          <w:sz w:val="24"/>
          <w:szCs w:val="24"/>
        </w:rPr>
        <w:t>contain side effects o</w:t>
      </w:r>
      <w:r w:rsidR="00511FEC">
        <w:rPr>
          <w:rFonts w:ascii="Times New Roman" w:eastAsia="Times New Roman" w:hAnsi="Times New Roman" w:cs="Times New Roman"/>
          <w:sz w:val="24"/>
          <w:szCs w:val="24"/>
        </w:rPr>
        <w:t>r</w:t>
      </w:r>
      <w:r w:rsidR="00EE66ED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r w:rsidR="003C3A1A">
        <w:rPr>
          <w:rFonts w:ascii="Times New Roman" w:eastAsia="Times New Roman" w:hAnsi="Times New Roman" w:cs="Times New Roman"/>
          <w:sz w:val="24"/>
          <w:szCs w:val="24"/>
        </w:rPr>
        <w:t xml:space="preserve">unsafe </w:t>
      </w:r>
      <w:r w:rsidR="00F004BB">
        <w:rPr>
          <w:rFonts w:ascii="Times New Roman" w:eastAsia="Times New Roman" w:hAnsi="Times New Roman" w:cs="Times New Roman"/>
          <w:sz w:val="24"/>
          <w:szCs w:val="24"/>
        </w:rPr>
        <w:t>long-term.</w:t>
      </w:r>
    </w:p>
    <w:p w14:paraId="4D93D853" w14:textId="03A1F626" w:rsidR="000516FA" w:rsidRDefault="00475060" w:rsidP="0070171B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Although CBT-I </w:t>
      </w:r>
      <w:r w:rsidR="00771EC1">
        <w:rPr>
          <w:rFonts w:ascii="Times New Roman" w:eastAsia="Times New Roman" w:hAnsi="Times New Roman" w:cs="Times New Roman"/>
          <w:sz w:val="24"/>
          <w:szCs w:val="24"/>
        </w:rPr>
        <w:t xml:space="preserve">has a body of literature validating its efficacy, </w:t>
      </w:r>
      <w:r w:rsidR="00DB0F39">
        <w:rPr>
          <w:rFonts w:ascii="Times New Roman" w:eastAsia="Times New Roman" w:hAnsi="Times New Roman" w:cs="Times New Roman"/>
          <w:sz w:val="24"/>
          <w:szCs w:val="24"/>
        </w:rPr>
        <w:t xml:space="preserve">its application in clinical practice </w:t>
      </w:r>
      <w:r w:rsidR="009234E7">
        <w:rPr>
          <w:rFonts w:ascii="Times New Roman" w:eastAsia="Times New Roman" w:hAnsi="Times New Roman" w:cs="Times New Roman"/>
          <w:sz w:val="24"/>
          <w:szCs w:val="24"/>
        </w:rPr>
        <w:t>is a complicated dilemma</w:t>
      </w:r>
      <w:r w:rsidR="006F7F0A">
        <w:rPr>
          <w:rFonts w:ascii="Times New Roman" w:eastAsia="Times New Roman" w:hAnsi="Times New Roman" w:cs="Times New Roman"/>
          <w:sz w:val="24"/>
          <w:szCs w:val="24"/>
        </w:rPr>
        <w:t xml:space="preserve"> (Chambe et al., 2023).</w:t>
      </w:r>
      <w:r w:rsidR="008001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D4FE4">
        <w:rPr>
          <w:rFonts w:ascii="Times New Roman" w:eastAsia="Times New Roman" w:hAnsi="Times New Roman" w:cs="Times New Roman"/>
          <w:sz w:val="24"/>
          <w:szCs w:val="24"/>
        </w:rPr>
        <w:t>Th</w:t>
      </w:r>
      <w:r w:rsidR="00530F0E">
        <w:rPr>
          <w:rFonts w:ascii="Times New Roman" w:eastAsia="Times New Roman" w:hAnsi="Times New Roman" w:cs="Times New Roman"/>
          <w:sz w:val="24"/>
          <w:szCs w:val="24"/>
        </w:rPr>
        <w:t xml:space="preserve">is is because </w:t>
      </w:r>
      <w:r w:rsidR="00660F00">
        <w:rPr>
          <w:rFonts w:ascii="Times New Roman" w:eastAsia="Times New Roman" w:hAnsi="Times New Roman" w:cs="Times New Roman"/>
          <w:sz w:val="24"/>
          <w:szCs w:val="24"/>
        </w:rPr>
        <w:t xml:space="preserve">there is a lack of clinicians trained in </w:t>
      </w:r>
      <w:r w:rsidR="00C14085">
        <w:rPr>
          <w:rFonts w:ascii="Times New Roman" w:eastAsia="Times New Roman" w:hAnsi="Times New Roman" w:cs="Times New Roman"/>
          <w:sz w:val="24"/>
          <w:szCs w:val="24"/>
        </w:rPr>
        <w:t>CBT-I, and the intervention itself is time-consuming</w:t>
      </w:r>
      <w:r w:rsidR="00AA3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87015">
        <w:rPr>
          <w:rFonts w:ascii="Times New Roman" w:eastAsia="Times New Roman" w:hAnsi="Times New Roman" w:cs="Times New Roman"/>
          <w:sz w:val="24"/>
          <w:szCs w:val="24"/>
        </w:rPr>
        <w:t>and expensive</w:t>
      </w:r>
      <w:r w:rsidR="00A975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4D4FF4">
        <w:rPr>
          <w:rFonts w:ascii="Times New Roman" w:eastAsia="Times New Roman" w:hAnsi="Times New Roman" w:cs="Times New Roman"/>
          <w:sz w:val="24"/>
          <w:szCs w:val="24"/>
        </w:rPr>
        <w:t xml:space="preserve">Fortunately, </w:t>
      </w:r>
      <w:r w:rsidR="00EC1BA0">
        <w:rPr>
          <w:rFonts w:ascii="Times New Roman" w:eastAsia="Times New Roman" w:hAnsi="Times New Roman" w:cs="Times New Roman"/>
          <w:sz w:val="24"/>
          <w:szCs w:val="24"/>
        </w:rPr>
        <w:t>other intervention</w:t>
      </w:r>
      <w:r w:rsidR="003219DC">
        <w:rPr>
          <w:rFonts w:ascii="Times New Roman" w:eastAsia="Times New Roman" w:hAnsi="Times New Roman" w:cs="Times New Roman"/>
          <w:sz w:val="24"/>
          <w:szCs w:val="24"/>
        </w:rPr>
        <w:t>s</w:t>
      </w:r>
      <w:r w:rsidR="00EC1B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13317">
        <w:rPr>
          <w:rFonts w:ascii="Times New Roman" w:eastAsia="Times New Roman" w:hAnsi="Times New Roman" w:cs="Times New Roman"/>
          <w:sz w:val="24"/>
          <w:szCs w:val="24"/>
        </w:rPr>
        <w:t xml:space="preserve">are currently </w:t>
      </w:r>
      <w:r w:rsidR="0096367D">
        <w:rPr>
          <w:rFonts w:ascii="Times New Roman" w:eastAsia="Times New Roman" w:hAnsi="Times New Roman" w:cs="Times New Roman"/>
          <w:sz w:val="24"/>
          <w:szCs w:val="24"/>
        </w:rPr>
        <w:t xml:space="preserve">being </w:t>
      </w:r>
      <w:r w:rsidR="001E72D9">
        <w:rPr>
          <w:rFonts w:ascii="Times New Roman" w:eastAsia="Times New Roman" w:hAnsi="Times New Roman" w:cs="Times New Roman"/>
          <w:sz w:val="24"/>
          <w:szCs w:val="24"/>
        </w:rPr>
        <w:t>researched,</w:t>
      </w:r>
      <w:r w:rsidR="00A90A89">
        <w:rPr>
          <w:rFonts w:ascii="Times New Roman" w:eastAsia="Times New Roman" w:hAnsi="Times New Roman" w:cs="Times New Roman"/>
          <w:sz w:val="24"/>
          <w:szCs w:val="24"/>
        </w:rPr>
        <w:t xml:space="preserve"> and bright light therapy (LT) </w:t>
      </w:r>
      <w:r w:rsidR="00DF3E7E">
        <w:rPr>
          <w:rFonts w:ascii="Times New Roman" w:eastAsia="Times New Roman" w:hAnsi="Times New Roman" w:cs="Times New Roman"/>
          <w:sz w:val="24"/>
          <w:szCs w:val="24"/>
        </w:rPr>
        <w:t xml:space="preserve">is one that has </w:t>
      </w:r>
      <w:r w:rsidR="0059377B">
        <w:rPr>
          <w:rFonts w:ascii="Times New Roman" w:eastAsia="Times New Roman" w:hAnsi="Times New Roman" w:cs="Times New Roman"/>
          <w:sz w:val="24"/>
          <w:szCs w:val="24"/>
        </w:rPr>
        <w:t>received considerable attention.</w:t>
      </w:r>
      <w:r w:rsidR="00757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0719">
        <w:rPr>
          <w:rFonts w:ascii="Times New Roman" w:eastAsia="Times New Roman" w:hAnsi="Times New Roman" w:cs="Times New Roman"/>
          <w:sz w:val="24"/>
          <w:szCs w:val="24"/>
        </w:rPr>
        <w:t xml:space="preserve">Light </w:t>
      </w:r>
      <w:r w:rsidR="001C4B43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="003A77E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1C4B43">
        <w:rPr>
          <w:rFonts w:ascii="Times New Roman" w:eastAsia="Times New Roman" w:hAnsi="Times New Roman" w:cs="Times New Roman"/>
          <w:sz w:val="24"/>
          <w:szCs w:val="24"/>
        </w:rPr>
        <w:t>relationship with</w:t>
      </w:r>
      <w:r w:rsidR="001201C2">
        <w:rPr>
          <w:rFonts w:ascii="Times New Roman" w:eastAsia="Times New Roman" w:hAnsi="Times New Roman" w:cs="Times New Roman"/>
          <w:sz w:val="24"/>
          <w:szCs w:val="24"/>
        </w:rPr>
        <w:t xml:space="preserve"> sleep</w:t>
      </w:r>
      <w:r w:rsidR="00DB0AEA">
        <w:rPr>
          <w:rFonts w:ascii="Times New Roman" w:eastAsia="Times New Roman" w:hAnsi="Times New Roman" w:cs="Times New Roman"/>
          <w:sz w:val="24"/>
          <w:szCs w:val="24"/>
        </w:rPr>
        <w:t xml:space="preserve"> and alertness</w:t>
      </w:r>
      <w:r w:rsidR="001201C2">
        <w:rPr>
          <w:rFonts w:ascii="Times New Roman" w:eastAsia="Times New Roman" w:hAnsi="Times New Roman" w:cs="Times New Roman"/>
          <w:sz w:val="24"/>
          <w:szCs w:val="24"/>
        </w:rPr>
        <w:t xml:space="preserve"> through</w:t>
      </w:r>
      <w:r w:rsidR="00201879">
        <w:rPr>
          <w:rFonts w:ascii="Times New Roman" w:eastAsia="Times New Roman" w:hAnsi="Times New Roman" w:cs="Times New Roman"/>
          <w:sz w:val="24"/>
          <w:szCs w:val="24"/>
        </w:rPr>
        <w:t xml:space="preserve"> biological </w:t>
      </w:r>
      <w:r w:rsidR="009E67C9">
        <w:rPr>
          <w:rFonts w:ascii="Times New Roman" w:eastAsia="Times New Roman" w:hAnsi="Times New Roman" w:cs="Times New Roman"/>
          <w:sz w:val="24"/>
          <w:szCs w:val="24"/>
        </w:rPr>
        <w:t xml:space="preserve">systems </w:t>
      </w:r>
      <w:r w:rsidR="008F60B4">
        <w:rPr>
          <w:rFonts w:ascii="Times New Roman" w:eastAsia="Times New Roman" w:hAnsi="Times New Roman" w:cs="Times New Roman"/>
          <w:sz w:val="24"/>
          <w:szCs w:val="24"/>
        </w:rPr>
        <w:t>such as</w:t>
      </w:r>
      <w:r w:rsidR="000D28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18C1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8F6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01C2">
        <w:rPr>
          <w:rFonts w:ascii="Times New Roman" w:eastAsia="Times New Roman" w:hAnsi="Times New Roman" w:cs="Times New Roman"/>
          <w:sz w:val="24"/>
          <w:szCs w:val="24"/>
        </w:rPr>
        <w:t>circadian rhythm</w:t>
      </w:r>
      <w:r w:rsidR="008566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1201C2">
        <w:rPr>
          <w:rFonts w:ascii="Times New Roman" w:eastAsia="Times New Roman" w:hAnsi="Times New Roman" w:cs="Times New Roman"/>
          <w:sz w:val="24"/>
          <w:szCs w:val="24"/>
        </w:rPr>
        <w:t>clock synchronisation</w:t>
      </w:r>
      <w:r w:rsidR="008918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C923A7">
        <w:rPr>
          <w:rFonts w:ascii="Times New Roman" w:eastAsia="Times New Roman" w:hAnsi="Times New Roman" w:cs="Times New Roman"/>
          <w:sz w:val="24"/>
          <w:szCs w:val="24"/>
        </w:rPr>
        <w:t xml:space="preserve">sleep homeostat, </w:t>
      </w:r>
      <w:r w:rsidR="008918E9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492605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8918E9">
        <w:rPr>
          <w:rFonts w:ascii="Times New Roman" w:eastAsia="Times New Roman" w:hAnsi="Times New Roman" w:cs="Times New Roman"/>
          <w:sz w:val="24"/>
          <w:szCs w:val="24"/>
        </w:rPr>
        <w:t xml:space="preserve"> alerting effect</w:t>
      </w:r>
      <w:r w:rsidR="001201C2">
        <w:rPr>
          <w:rFonts w:ascii="Times New Roman" w:eastAsia="Times New Roman" w:hAnsi="Times New Roman" w:cs="Times New Roman"/>
          <w:sz w:val="24"/>
          <w:szCs w:val="24"/>
        </w:rPr>
        <w:t>.</w:t>
      </w:r>
      <w:r w:rsidR="00BB74A4">
        <w:rPr>
          <w:rFonts w:ascii="Times New Roman" w:eastAsia="Times New Roman" w:hAnsi="Times New Roman" w:cs="Times New Roman"/>
          <w:sz w:val="24"/>
          <w:szCs w:val="24"/>
        </w:rPr>
        <w:t xml:space="preserve"> Moreover,</w:t>
      </w:r>
      <w:r w:rsidR="00CA6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404B">
        <w:rPr>
          <w:rFonts w:ascii="Times New Roman" w:eastAsia="Times New Roman" w:hAnsi="Times New Roman" w:cs="Times New Roman"/>
          <w:sz w:val="24"/>
          <w:szCs w:val="24"/>
        </w:rPr>
        <w:t>light</w:t>
      </w:r>
      <w:r w:rsidR="00CA6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75936">
        <w:rPr>
          <w:rFonts w:ascii="Times New Roman" w:eastAsia="Times New Roman" w:hAnsi="Times New Roman" w:cs="Times New Roman"/>
          <w:sz w:val="24"/>
          <w:szCs w:val="24"/>
        </w:rPr>
        <w:t>influences</w:t>
      </w:r>
      <w:r w:rsidR="002963CD">
        <w:rPr>
          <w:rFonts w:ascii="Times New Roman" w:eastAsia="Times New Roman" w:hAnsi="Times New Roman" w:cs="Times New Roman"/>
          <w:sz w:val="24"/>
          <w:szCs w:val="24"/>
        </w:rPr>
        <w:t xml:space="preserve"> cognitive function and mood.</w:t>
      </w:r>
      <w:r w:rsidR="00883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E6C22">
        <w:rPr>
          <w:rFonts w:ascii="Times New Roman" w:eastAsia="Times New Roman" w:hAnsi="Times New Roman" w:cs="Times New Roman"/>
          <w:sz w:val="24"/>
          <w:szCs w:val="24"/>
        </w:rPr>
        <w:t xml:space="preserve">Chambe and colleagues (2023) </w:t>
      </w:r>
      <w:r w:rsidR="00B62997">
        <w:rPr>
          <w:rFonts w:ascii="Times New Roman" w:eastAsia="Times New Roman" w:hAnsi="Times New Roman" w:cs="Times New Roman"/>
          <w:sz w:val="24"/>
          <w:szCs w:val="24"/>
        </w:rPr>
        <w:t xml:space="preserve">conducted a meta-analysis </w:t>
      </w:r>
      <w:r w:rsidR="00F53EE4">
        <w:rPr>
          <w:rFonts w:ascii="Times New Roman" w:eastAsia="Times New Roman" w:hAnsi="Times New Roman" w:cs="Times New Roman"/>
          <w:sz w:val="24"/>
          <w:szCs w:val="24"/>
        </w:rPr>
        <w:t>investigating</w:t>
      </w:r>
      <w:r w:rsidR="0088272E">
        <w:rPr>
          <w:rFonts w:ascii="Times New Roman" w:eastAsia="Times New Roman" w:hAnsi="Times New Roman" w:cs="Times New Roman"/>
          <w:sz w:val="24"/>
          <w:szCs w:val="24"/>
        </w:rPr>
        <w:t xml:space="preserve"> the efficacy of</w:t>
      </w:r>
      <w:r w:rsidR="00F53EE4">
        <w:rPr>
          <w:rFonts w:ascii="Times New Roman" w:eastAsia="Times New Roman" w:hAnsi="Times New Roman" w:cs="Times New Roman"/>
          <w:sz w:val="24"/>
          <w:szCs w:val="24"/>
        </w:rPr>
        <w:t xml:space="preserve"> LT for insomnia disorder</w:t>
      </w:r>
      <w:r w:rsidR="00D238D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0516FA">
        <w:rPr>
          <w:rFonts w:ascii="Times New Roman" w:eastAsia="Times New Roman" w:hAnsi="Times New Roman" w:cs="Times New Roman"/>
          <w:sz w:val="24"/>
          <w:szCs w:val="24"/>
        </w:rPr>
        <w:t xml:space="preserve">The researchers </w:t>
      </w:r>
      <w:r w:rsidR="00D33115">
        <w:rPr>
          <w:rFonts w:ascii="Times New Roman" w:eastAsia="Times New Roman" w:hAnsi="Times New Roman" w:cs="Times New Roman"/>
          <w:sz w:val="24"/>
          <w:szCs w:val="24"/>
        </w:rPr>
        <w:t>reviewed</w:t>
      </w:r>
      <w:r w:rsidR="000516FA">
        <w:rPr>
          <w:rFonts w:ascii="Times New Roman" w:eastAsia="Times New Roman" w:hAnsi="Times New Roman" w:cs="Times New Roman"/>
          <w:sz w:val="24"/>
          <w:szCs w:val="24"/>
        </w:rPr>
        <w:t xml:space="preserve"> 296 journal articles and narrowed their final </w:t>
      </w:r>
      <w:r w:rsidR="00AC1625">
        <w:rPr>
          <w:rFonts w:ascii="Times New Roman" w:eastAsia="Times New Roman" w:hAnsi="Times New Roman" w:cs="Times New Roman"/>
          <w:sz w:val="24"/>
          <w:szCs w:val="24"/>
        </w:rPr>
        <w:t>inclusion</w:t>
      </w:r>
      <w:r w:rsidR="000516FA">
        <w:rPr>
          <w:rFonts w:ascii="Times New Roman" w:eastAsia="Times New Roman" w:hAnsi="Times New Roman" w:cs="Times New Roman"/>
          <w:sz w:val="24"/>
          <w:szCs w:val="24"/>
        </w:rPr>
        <w:t xml:space="preserve"> to 22 studies</w:t>
      </w:r>
      <w:r w:rsidR="001756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6729A">
        <w:rPr>
          <w:rFonts w:ascii="Times New Roman" w:eastAsia="Times New Roman" w:hAnsi="Times New Roman" w:cs="Times New Roman"/>
          <w:sz w:val="24"/>
          <w:szCs w:val="24"/>
        </w:rPr>
        <w:t xml:space="preserve">which included 726 participants </w:t>
      </w:r>
      <w:r w:rsidR="0085523B">
        <w:rPr>
          <w:rFonts w:ascii="Times New Roman" w:eastAsia="Times New Roman" w:hAnsi="Times New Roman" w:cs="Times New Roman"/>
          <w:sz w:val="24"/>
          <w:szCs w:val="24"/>
        </w:rPr>
        <w:t>(mean age was 64.2</w:t>
      </w:r>
      <w:r w:rsidR="00264FDC">
        <w:rPr>
          <w:rFonts w:ascii="Times New Roman" w:eastAsia="Times New Roman" w:hAnsi="Times New Roman" w:cs="Times New Roman"/>
          <w:sz w:val="24"/>
          <w:szCs w:val="24"/>
        </w:rPr>
        <w:t>; and 63% were women</w:t>
      </w:r>
      <w:r w:rsidR="00855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E6729A">
        <w:rPr>
          <w:rFonts w:ascii="Times New Roman" w:eastAsia="Times New Roman" w:hAnsi="Times New Roman" w:cs="Times New Roman"/>
          <w:sz w:val="24"/>
          <w:szCs w:val="24"/>
        </w:rPr>
        <w:t>with 442 receiving LT.</w:t>
      </w:r>
      <w:r w:rsidR="00046205">
        <w:rPr>
          <w:rFonts w:ascii="Times New Roman" w:eastAsia="Times New Roman" w:hAnsi="Times New Roman" w:cs="Times New Roman"/>
          <w:sz w:val="24"/>
          <w:szCs w:val="24"/>
        </w:rPr>
        <w:t xml:space="preserve"> They found that LT significantly improved wake after sleep onset (</w:t>
      </w:r>
      <w:r w:rsidR="00470167">
        <w:rPr>
          <w:rFonts w:ascii="Times New Roman" w:eastAsia="Times New Roman" w:hAnsi="Times New Roman" w:cs="Times New Roman"/>
          <w:sz w:val="24"/>
          <w:szCs w:val="24"/>
        </w:rPr>
        <w:t>time spent awake after falling asleep)</w:t>
      </w:r>
      <w:r w:rsidR="00425CED">
        <w:rPr>
          <w:rFonts w:ascii="Times New Roman" w:eastAsia="Times New Roman" w:hAnsi="Times New Roman" w:cs="Times New Roman"/>
          <w:sz w:val="24"/>
          <w:szCs w:val="24"/>
        </w:rPr>
        <w:t>,</w:t>
      </w:r>
      <w:r w:rsidR="003F27A1">
        <w:rPr>
          <w:rFonts w:ascii="Times New Roman" w:eastAsia="Times New Roman" w:hAnsi="Times New Roman" w:cs="Times New Roman"/>
          <w:sz w:val="24"/>
          <w:szCs w:val="24"/>
        </w:rPr>
        <w:t xml:space="preserve"> which is </w:t>
      </w:r>
      <w:r w:rsidR="00BF1CA9">
        <w:rPr>
          <w:rFonts w:ascii="Times New Roman" w:eastAsia="Times New Roman" w:hAnsi="Times New Roman" w:cs="Times New Roman"/>
          <w:sz w:val="24"/>
          <w:szCs w:val="24"/>
        </w:rPr>
        <w:t>associated with</w:t>
      </w:r>
      <w:r w:rsidR="003F27A1">
        <w:rPr>
          <w:rFonts w:ascii="Times New Roman" w:eastAsia="Times New Roman" w:hAnsi="Times New Roman" w:cs="Times New Roman"/>
          <w:sz w:val="24"/>
          <w:szCs w:val="24"/>
        </w:rPr>
        <w:t xml:space="preserve"> sleep quality.</w:t>
      </w:r>
      <w:r w:rsidR="008F2A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32876">
        <w:rPr>
          <w:rFonts w:ascii="Times New Roman" w:eastAsia="Times New Roman" w:hAnsi="Times New Roman" w:cs="Times New Roman"/>
          <w:sz w:val="24"/>
          <w:szCs w:val="24"/>
        </w:rPr>
        <w:t xml:space="preserve">Furthermore, </w:t>
      </w:r>
      <w:r w:rsidR="002C0C96">
        <w:rPr>
          <w:rFonts w:ascii="Times New Roman" w:eastAsia="Times New Roman" w:hAnsi="Times New Roman" w:cs="Times New Roman"/>
          <w:sz w:val="24"/>
          <w:szCs w:val="24"/>
        </w:rPr>
        <w:t xml:space="preserve">preliminary results </w:t>
      </w:r>
      <w:r w:rsidR="00951011">
        <w:rPr>
          <w:rFonts w:ascii="Times New Roman" w:eastAsia="Times New Roman" w:hAnsi="Times New Roman" w:cs="Times New Roman"/>
          <w:sz w:val="24"/>
          <w:szCs w:val="24"/>
        </w:rPr>
        <w:t xml:space="preserve">revealed </w:t>
      </w:r>
      <w:r w:rsidR="009234E7">
        <w:rPr>
          <w:rFonts w:ascii="Times New Roman" w:eastAsia="Times New Roman" w:hAnsi="Times New Roman" w:cs="Times New Roman"/>
          <w:sz w:val="24"/>
          <w:szCs w:val="24"/>
        </w:rPr>
        <w:t xml:space="preserve">that morning light exposure </w:t>
      </w:r>
      <w:r w:rsidR="00514610">
        <w:rPr>
          <w:rFonts w:ascii="Times New Roman" w:eastAsia="Times New Roman" w:hAnsi="Times New Roman" w:cs="Times New Roman"/>
          <w:sz w:val="24"/>
          <w:szCs w:val="24"/>
        </w:rPr>
        <w:t>improved</w:t>
      </w:r>
      <w:r w:rsidR="00DD26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D2583">
        <w:rPr>
          <w:rFonts w:ascii="Times New Roman" w:eastAsia="Times New Roman" w:hAnsi="Times New Roman" w:cs="Times New Roman"/>
          <w:sz w:val="24"/>
          <w:szCs w:val="24"/>
        </w:rPr>
        <w:t xml:space="preserve">sleep latency (time </w:t>
      </w:r>
      <w:r w:rsidR="008A15A9">
        <w:rPr>
          <w:rFonts w:ascii="Times New Roman" w:eastAsia="Times New Roman" w:hAnsi="Times New Roman" w:cs="Times New Roman"/>
          <w:sz w:val="24"/>
          <w:szCs w:val="24"/>
        </w:rPr>
        <w:t>taken</w:t>
      </w:r>
      <w:r w:rsidR="004147E0">
        <w:rPr>
          <w:rFonts w:ascii="Times New Roman" w:eastAsia="Times New Roman" w:hAnsi="Times New Roman" w:cs="Times New Roman"/>
          <w:sz w:val="24"/>
          <w:szCs w:val="24"/>
        </w:rPr>
        <w:t xml:space="preserve"> to fall asleep)</w:t>
      </w:r>
      <w:r w:rsidR="0062406F">
        <w:rPr>
          <w:rFonts w:ascii="Times New Roman" w:eastAsia="Times New Roman" w:hAnsi="Times New Roman" w:cs="Times New Roman"/>
          <w:sz w:val="24"/>
          <w:szCs w:val="24"/>
        </w:rPr>
        <w:t>,</w:t>
      </w:r>
      <w:r w:rsidR="004147E0">
        <w:rPr>
          <w:rFonts w:ascii="Times New Roman" w:eastAsia="Times New Roman" w:hAnsi="Times New Roman" w:cs="Times New Roman"/>
          <w:sz w:val="24"/>
          <w:szCs w:val="24"/>
        </w:rPr>
        <w:t xml:space="preserve"> and total sleep time</w:t>
      </w:r>
      <w:r w:rsidR="00923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6DF097" w14:textId="41EBC655" w:rsidR="00563502" w:rsidRDefault="00D000F1" w:rsidP="00205B95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D91551">
        <w:rPr>
          <w:rFonts w:ascii="Times New Roman" w:eastAsia="Times New Roman" w:hAnsi="Times New Roman" w:cs="Times New Roman"/>
          <w:sz w:val="24"/>
          <w:szCs w:val="24"/>
        </w:rPr>
        <w:t>preliminary investigation by Miller and colleagues (2015)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414E">
        <w:rPr>
          <w:rFonts w:ascii="Times New Roman" w:eastAsia="Times New Roman" w:hAnsi="Times New Roman" w:cs="Times New Roman"/>
          <w:sz w:val="24"/>
          <w:szCs w:val="24"/>
        </w:rPr>
        <w:t>examined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Sleep Restriction Therapy</w:t>
      </w:r>
      <w:r w:rsidR="00D80568">
        <w:rPr>
          <w:rFonts w:ascii="Times New Roman" w:eastAsia="Times New Roman" w:hAnsi="Times New Roman" w:cs="Times New Roman"/>
          <w:sz w:val="24"/>
          <w:szCs w:val="24"/>
        </w:rPr>
        <w:t xml:space="preserve"> (SRT)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insomnia</w:t>
      </w:r>
      <w:r w:rsidR="00BC3F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CE364C">
        <w:rPr>
          <w:rFonts w:ascii="Times New Roman" w:eastAsia="Times New Roman" w:hAnsi="Times New Roman" w:cs="Times New Roman"/>
          <w:sz w:val="24"/>
          <w:szCs w:val="24"/>
        </w:rPr>
        <w:t>The researchers</w:t>
      </w:r>
      <w:r w:rsidR="00382889">
        <w:rPr>
          <w:rFonts w:ascii="Times New Roman" w:eastAsia="Times New Roman" w:hAnsi="Times New Roman" w:cs="Times New Roman"/>
          <w:sz w:val="24"/>
          <w:szCs w:val="24"/>
        </w:rPr>
        <w:t xml:space="preserve"> found</w:t>
      </w:r>
      <w:r w:rsidR="00D805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22149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r w:rsidR="00D80568">
        <w:rPr>
          <w:rFonts w:ascii="Times New Roman" w:eastAsia="Times New Roman" w:hAnsi="Times New Roman" w:cs="Times New Roman"/>
          <w:sz w:val="24"/>
          <w:szCs w:val="24"/>
        </w:rPr>
        <w:t>SRT</w:t>
      </w:r>
      <w:r w:rsidR="00382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80568">
        <w:rPr>
          <w:rFonts w:ascii="Times New Roman" w:eastAsia="Times New Roman" w:hAnsi="Times New Roman" w:cs="Times New Roman"/>
          <w:sz w:val="24"/>
          <w:szCs w:val="24"/>
        </w:rPr>
        <w:t>elevated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cortisol concentrations</w:t>
      </w:r>
      <w:r w:rsidR="00420C8D">
        <w:rPr>
          <w:rFonts w:ascii="Times New Roman" w:eastAsia="Times New Roman" w:hAnsi="Times New Roman" w:cs="Times New Roman"/>
          <w:sz w:val="24"/>
          <w:szCs w:val="24"/>
        </w:rPr>
        <w:t xml:space="preserve"> in the morning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003D4C5D">
        <w:rPr>
          <w:rFonts w:ascii="Times New Roman" w:eastAsia="Times New Roman" w:hAnsi="Times New Roman" w:cs="Times New Roman"/>
          <w:sz w:val="24"/>
          <w:szCs w:val="24"/>
        </w:rPr>
        <w:t>dropped</w:t>
      </w:r>
      <w:r w:rsidR="001C32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core body temperature </w:t>
      </w:r>
      <w:r w:rsidR="008623E0">
        <w:rPr>
          <w:rFonts w:ascii="Times New Roman" w:eastAsia="Times New Roman" w:hAnsi="Times New Roman" w:cs="Times New Roman"/>
          <w:sz w:val="24"/>
          <w:szCs w:val="24"/>
        </w:rPr>
        <w:t>during sleep</w:t>
      </w:r>
      <w:r w:rsidR="001E64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778A9">
        <w:rPr>
          <w:rFonts w:ascii="Times New Roman" w:eastAsia="Times New Roman" w:hAnsi="Times New Roman" w:cs="Times New Roman"/>
          <w:sz w:val="24"/>
          <w:szCs w:val="24"/>
        </w:rPr>
        <w:t>indicat</w:t>
      </w:r>
      <w:r w:rsidR="001E68EC">
        <w:rPr>
          <w:rFonts w:ascii="Times New Roman" w:eastAsia="Times New Roman" w:hAnsi="Times New Roman" w:cs="Times New Roman"/>
          <w:sz w:val="24"/>
          <w:szCs w:val="24"/>
        </w:rPr>
        <w:t xml:space="preserve">ing </w:t>
      </w:r>
      <w:r w:rsidR="00B67FD2">
        <w:rPr>
          <w:rFonts w:ascii="Times New Roman" w:eastAsia="Times New Roman" w:hAnsi="Times New Roman" w:cs="Times New Roman"/>
          <w:sz w:val="24"/>
          <w:szCs w:val="24"/>
        </w:rPr>
        <w:t xml:space="preserve">better </w:t>
      </w:r>
      <w:r w:rsidR="005778A9">
        <w:rPr>
          <w:rFonts w:ascii="Times New Roman" w:eastAsia="Times New Roman" w:hAnsi="Times New Roman" w:cs="Times New Roman"/>
          <w:sz w:val="24"/>
          <w:szCs w:val="24"/>
        </w:rPr>
        <w:t>sleep quality.</w:t>
      </w:r>
      <w:r w:rsidR="00C302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D5F88">
        <w:rPr>
          <w:rFonts w:ascii="Times New Roman" w:eastAsia="Times New Roman" w:hAnsi="Times New Roman" w:cs="Times New Roman"/>
          <w:sz w:val="24"/>
          <w:szCs w:val="24"/>
        </w:rPr>
        <w:t>Synthesi</w:t>
      </w:r>
      <w:r w:rsidR="00CF0738">
        <w:rPr>
          <w:rFonts w:ascii="Times New Roman" w:eastAsia="Times New Roman" w:hAnsi="Times New Roman" w:cs="Times New Roman"/>
          <w:sz w:val="24"/>
          <w:szCs w:val="24"/>
        </w:rPr>
        <w:t>s</w:t>
      </w:r>
      <w:r w:rsidR="00BD5F88">
        <w:rPr>
          <w:rFonts w:ascii="Times New Roman" w:eastAsia="Times New Roman" w:hAnsi="Times New Roman" w:cs="Times New Roman"/>
          <w:sz w:val="24"/>
          <w:szCs w:val="24"/>
        </w:rPr>
        <w:t>ed</w:t>
      </w:r>
      <w:r w:rsidR="005D69F4">
        <w:rPr>
          <w:rFonts w:ascii="Times New Roman" w:eastAsia="Times New Roman" w:hAnsi="Times New Roman" w:cs="Times New Roman"/>
          <w:sz w:val="24"/>
          <w:szCs w:val="24"/>
        </w:rPr>
        <w:t xml:space="preserve">, these </w:t>
      </w:r>
      <w:r w:rsidR="00EA2C1F">
        <w:rPr>
          <w:rFonts w:ascii="Times New Roman" w:eastAsia="Times New Roman" w:hAnsi="Times New Roman" w:cs="Times New Roman"/>
          <w:sz w:val="24"/>
          <w:szCs w:val="24"/>
        </w:rPr>
        <w:t>articles</w:t>
      </w:r>
      <w:r w:rsidR="00C133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84A5E">
        <w:rPr>
          <w:rFonts w:ascii="Times New Roman" w:eastAsia="Times New Roman" w:hAnsi="Times New Roman" w:cs="Times New Roman"/>
          <w:sz w:val="24"/>
          <w:szCs w:val="24"/>
        </w:rPr>
        <w:t>highlight</w:t>
      </w:r>
      <w:r w:rsidR="00C133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9206A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304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50814">
        <w:rPr>
          <w:rFonts w:ascii="Times New Roman" w:eastAsia="Times New Roman" w:hAnsi="Times New Roman" w:cs="Times New Roman"/>
          <w:sz w:val="24"/>
          <w:szCs w:val="24"/>
        </w:rPr>
        <w:t xml:space="preserve">efficacy </w:t>
      </w:r>
      <w:r w:rsidR="00F6311D">
        <w:rPr>
          <w:rFonts w:ascii="Times New Roman" w:eastAsia="Times New Roman" w:hAnsi="Times New Roman" w:cs="Times New Roman"/>
          <w:sz w:val="24"/>
          <w:szCs w:val="24"/>
        </w:rPr>
        <w:t>of</w:t>
      </w:r>
      <w:r w:rsidR="00C133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26117">
        <w:rPr>
          <w:rFonts w:ascii="Times New Roman" w:eastAsia="Times New Roman" w:hAnsi="Times New Roman" w:cs="Times New Roman"/>
          <w:sz w:val="24"/>
          <w:szCs w:val="24"/>
        </w:rPr>
        <w:t xml:space="preserve">biological </w:t>
      </w:r>
      <w:r w:rsidR="00BF4699">
        <w:rPr>
          <w:rFonts w:ascii="Times New Roman" w:eastAsia="Times New Roman" w:hAnsi="Times New Roman" w:cs="Times New Roman"/>
          <w:sz w:val="24"/>
          <w:szCs w:val="24"/>
        </w:rPr>
        <w:t>interventions</w:t>
      </w:r>
      <w:r w:rsidR="004B7439">
        <w:rPr>
          <w:rFonts w:ascii="Times New Roman" w:eastAsia="Times New Roman" w:hAnsi="Times New Roman" w:cs="Times New Roman"/>
          <w:sz w:val="24"/>
          <w:szCs w:val="24"/>
        </w:rPr>
        <w:t xml:space="preserve"> (e.g., LT)</w:t>
      </w:r>
      <w:r w:rsidR="00D00314">
        <w:rPr>
          <w:rFonts w:ascii="Times New Roman" w:eastAsia="Times New Roman" w:hAnsi="Times New Roman" w:cs="Times New Roman"/>
          <w:sz w:val="24"/>
          <w:szCs w:val="24"/>
        </w:rPr>
        <w:t xml:space="preserve"> and measurements</w:t>
      </w:r>
      <w:r w:rsidR="00237BC9">
        <w:rPr>
          <w:rFonts w:ascii="Times New Roman" w:eastAsia="Times New Roman" w:hAnsi="Times New Roman" w:cs="Times New Roman"/>
          <w:sz w:val="24"/>
          <w:szCs w:val="24"/>
        </w:rPr>
        <w:t xml:space="preserve"> (e.g.,</w:t>
      </w:r>
      <w:r w:rsidR="005300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540F4">
        <w:rPr>
          <w:rFonts w:ascii="Times New Roman" w:eastAsia="Times New Roman" w:hAnsi="Times New Roman" w:cs="Times New Roman"/>
          <w:sz w:val="24"/>
          <w:szCs w:val="24"/>
        </w:rPr>
        <w:t xml:space="preserve">measuring </w:t>
      </w:r>
      <w:r w:rsidR="00C60DD3">
        <w:rPr>
          <w:rFonts w:ascii="Times New Roman" w:eastAsia="Times New Roman" w:hAnsi="Times New Roman" w:cs="Times New Roman"/>
          <w:sz w:val="24"/>
          <w:szCs w:val="24"/>
        </w:rPr>
        <w:t>cortisol levels</w:t>
      </w:r>
      <w:r w:rsidR="00237BC9">
        <w:rPr>
          <w:rFonts w:ascii="Times New Roman" w:eastAsia="Times New Roman" w:hAnsi="Times New Roman" w:cs="Times New Roman"/>
          <w:sz w:val="24"/>
          <w:szCs w:val="24"/>
        </w:rPr>
        <w:t>)</w:t>
      </w:r>
      <w:r w:rsidR="00BF46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BC6">
        <w:rPr>
          <w:rFonts w:ascii="Times New Roman" w:eastAsia="Times New Roman" w:hAnsi="Times New Roman" w:cs="Times New Roman"/>
          <w:sz w:val="24"/>
          <w:szCs w:val="24"/>
        </w:rPr>
        <w:t>for</w:t>
      </w:r>
      <w:r w:rsidR="00BF46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90FCD">
        <w:rPr>
          <w:rFonts w:ascii="Times New Roman" w:eastAsia="Times New Roman" w:hAnsi="Times New Roman" w:cs="Times New Roman"/>
          <w:sz w:val="24"/>
          <w:szCs w:val="24"/>
        </w:rPr>
        <w:t xml:space="preserve">treating and </w:t>
      </w:r>
      <w:r w:rsidR="000036AA">
        <w:rPr>
          <w:rFonts w:ascii="Times New Roman" w:eastAsia="Times New Roman" w:hAnsi="Times New Roman" w:cs="Times New Roman"/>
          <w:sz w:val="24"/>
          <w:szCs w:val="24"/>
        </w:rPr>
        <w:lastRenderedPageBreak/>
        <w:t>assessing</w:t>
      </w:r>
      <w:r w:rsidR="00BF4699">
        <w:rPr>
          <w:rFonts w:ascii="Times New Roman" w:eastAsia="Times New Roman" w:hAnsi="Times New Roman" w:cs="Times New Roman"/>
          <w:sz w:val="24"/>
          <w:szCs w:val="24"/>
        </w:rPr>
        <w:t xml:space="preserve"> insomnia</w:t>
      </w:r>
      <w:r w:rsidR="00D56DFD">
        <w:rPr>
          <w:rFonts w:ascii="Times New Roman" w:eastAsia="Times New Roman" w:hAnsi="Times New Roman" w:cs="Times New Roman"/>
          <w:sz w:val="24"/>
          <w:szCs w:val="24"/>
        </w:rPr>
        <w:t xml:space="preserve"> (Chambe et al., 2023; Miller et al., 2015)</w:t>
      </w:r>
      <w:r w:rsidR="004B7439">
        <w:rPr>
          <w:rFonts w:ascii="Times New Roman" w:eastAsia="Times New Roman" w:hAnsi="Times New Roman" w:cs="Times New Roman"/>
          <w:sz w:val="24"/>
          <w:szCs w:val="24"/>
        </w:rPr>
        <w:t>.</w:t>
      </w:r>
      <w:r w:rsidR="00951C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96F23">
        <w:rPr>
          <w:rFonts w:ascii="Times New Roman" w:eastAsia="Times New Roman" w:hAnsi="Times New Roman" w:cs="Times New Roman"/>
          <w:sz w:val="24"/>
          <w:szCs w:val="24"/>
        </w:rPr>
        <w:t xml:space="preserve">Nevertheless, the majority of studies Chambe and colleagues (2023) reviewed </w:t>
      </w:r>
      <w:r w:rsidR="002C2AC2">
        <w:rPr>
          <w:rFonts w:ascii="Times New Roman" w:eastAsia="Times New Roman" w:hAnsi="Times New Roman" w:cs="Times New Roman"/>
          <w:sz w:val="24"/>
          <w:szCs w:val="24"/>
        </w:rPr>
        <w:t>had limitations</w:t>
      </w:r>
      <w:r w:rsidR="000D2C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92A3C">
        <w:rPr>
          <w:rFonts w:ascii="Times New Roman" w:eastAsia="Times New Roman" w:hAnsi="Times New Roman" w:cs="Times New Roman"/>
          <w:sz w:val="24"/>
          <w:szCs w:val="24"/>
        </w:rPr>
        <w:t xml:space="preserve">notably </w:t>
      </w:r>
      <w:r w:rsidR="003F562E">
        <w:rPr>
          <w:rFonts w:ascii="Times New Roman" w:eastAsia="Times New Roman" w:hAnsi="Times New Roman" w:cs="Times New Roman"/>
          <w:sz w:val="24"/>
          <w:szCs w:val="24"/>
        </w:rPr>
        <w:t>they comprised of small sample</w:t>
      </w:r>
      <w:r w:rsidR="00FF7A0F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="003F562E">
        <w:rPr>
          <w:rFonts w:ascii="Times New Roman" w:eastAsia="Times New Roman" w:hAnsi="Times New Roman" w:cs="Times New Roman"/>
          <w:sz w:val="24"/>
          <w:szCs w:val="24"/>
        </w:rPr>
        <w:t xml:space="preserve">which weaken internal validity. </w:t>
      </w:r>
      <w:r w:rsidR="008127A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627045">
        <w:rPr>
          <w:rFonts w:ascii="Times New Roman" w:eastAsia="Times New Roman" w:hAnsi="Times New Roman" w:cs="Times New Roman"/>
          <w:sz w:val="24"/>
          <w:szCs w:val="24"/>
        </w:rPr>
        <w:t xml:space="preserve">researchers </w:t>
      </w:r>
      <w:r w:rsidR="000E265E">
        <w:rPr>
          <w:rFonts w:ascii="Times New Roman" w:eastAsia="Times New Roman" w:hAnsi="Times New Roman" w:cs="Times New Roman"/>
          <w:sz w:val="24"/>
          <w:szCs w:val="24"/>
        </w:rPr>
        <w:t xml:space="preserve">included </w:t>
      </w:r>
      <w:r w:rsidR="008E3569">
        <w:rPr>
          <w:rFonts w:ascii="Times New Roman" w:eastAsia="Times New Roman" w:hAnsi="Times New Roman" w:cs="Times New Roman"/>
          <w:sz w:val="24"/>
          <w:szCs w:val="24"/>
        </w:rPr>
        <w:t>older</w:t>
      </w:r>
      <w:r w:rsidR="00712B62">
        <w:rPr>
          <w:rFonts w:ascii="Times New Roman" w:eastAsia="Times New Roman" w:hAnsi="Times New Roman" w:cs="Times New Roman"/>
          <w:sz w:val="24"/>
          <w:szCs w:val="24"/>
        </w:rPr>
        <w:t xml:space="preserve"> articles </w:t>
      </w:r>
      <w:r w:rsidR="00DD099B">
        <w:rPr>
          <w:rFonts w:ascii="Times New Roman" w:eastAsia="Times New Roman" w:hAnsi="Times New Roman" w:cs="Times New Roman"/>
          <w:sz w:val="24"/>
          <w:szCs w:val="24"/>
        </w:rPr>
        <w:t>that</w:t>
      </w:r>
      <w:r w:rsidR="00712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06C0">
        <w:rPr>
          <w:rFonts w:ascii="Times New Roman" w:eastAsia="Times New Roman" w:hAnsi="Times New Roman" w:cs="Times New Roman"/>
          <w:sz w:val="24"/>
          <w:szCs w:val="24"/>
        </w:rPr>
        <w:t>defined diagnostic criteria</w:t>
      </w:r>
      <w:r w:rsidR="00CB0248">
        <w:rPr>
          <w:rFonts w:ascii="Times New Roman" w:eastAsia="Times New Roman" w:hAnsi="Times New Roman" w:cs="Times New Roman"/>
          <w:sz w:val="24"/>
          <w:szCs w:val="24"/>
        </w:rPr>
        <w:t xml:space="preserve"> for insomnia</w:t>
      </w:r>
      <w:r w:rsidR="00163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5E6D">
        <w:rPr>
          <w:rFonts w:ascii="Times New Roman" w:eastAsia="Times New Roman" w:hAnsi="Times New Roman" w:cs="Times New Roman"/>
          <w:sz w:val="24"/>
          <w:szCs w:val="24"/>
        </w:rPr>
        <w:t>ambiguously</w:t>
      </w:r>
      <w:r w:rsidR="00081C5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00203FB6">
        <w:rPr>
          <w:rFonts w:ascii="Times New Roman" w:eastAsia="Times New Roman" w:hAnsi="Times New Roman" w:cs="Times New Roman"/>
          <w:sz w:val="24"/>
          <w:szCs w:val="24"/>
        </w:rPr>
        <w:t>a multitude of intervention factors (i.e., time of day, intensity, and duration) varied</w:t>
      </w:r>
      <w:r w:rsidR="00B75FF5">
        <w:rPr>
          <w:rFonts w:ascii="Times New Roman" w:eastAsia="Times New Roman" w:hAnsi="Times New Roman" w:cs="Times New Roman"/>
          <w:sz w:val="24"/>
          <w:szCs w:val="24"/>
        </w:rPr>
        <w:t>.</w:t>
      </w:r>
      <w:r w:rsidR="00E52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3502">
        <w:rPr>
          <w:rFonts w:ascii="Times New Roman" w:eastAsia="Times New Roman" w:hAnsi="Times New Roman" w:cs="Times New Roman"/>
          <w:sz w:val="24"/>
          <w:szCs w:val="24"/>
        </w:rPr>
        <w:t xml:space="preserve">Additionally, publication quality was scored </w:t>
      </w:r>
      <w:r w:rsidR="00115091">
        <w:rPr>
          <w:rFonts w:ascii="Times New Roman" w:eastAsia="Times New Roman" w:hAnsi="Times New Roman" w:cs="Times New Roman"/>
          <w:sz w:val="24"/>
          <w:szCs w:val="24"/>
        </w:rPr>
        <w:t>which resulted in</w:t>
      </w:r>
      <w:r w:rsidR="005635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054E6">
        <w:rPr>
          <w:rFonts w:ascii="Times New Roman" w:eastAsia="Times New Roman" w:hAnsi="Times New Roman" w:cs="Times New Roman"/>
          <w:sz w:val="24"/>
          <w:szCs w:val="24"/>
        </w:rPr>
        <w:t>only</w:t>
      </w:r>
      <w:r w:rsidR="00563502">
        <w:rPr>
          <w:rFonts w:ascii="Times New Roman" w:eastAsia="Times New Roman" w:hAnsi="Times New Roman" w:cs="Times New Roman"/>
          <w:sz w:val="24"/>
          <w:szCs w:val="24"/>
        </w:rPr>
        <w:t xml:space="preserve"> five </w:t>
      </w:r>
      <w:r w:rsidR="00F46B0C">
        <w:rPr>
          <w:rFonts w:ascii="Times New Roman" w:eastAsia="Times New Roman" w:hAnsi="Times New Roman" w:cs="Times New Roman"/>
          <w:sz w:val="24"/>
          <w:szCs w:val="24"/>
        </w:rPr>
        <w:t xml:space="preserve">studies </w:t>
      </w:r>
      <w:r w:rsidR="007C0D12">
        <w:rPr>
          <w:rFonts w:ascii="Times New Roman" w:eastAsia="Times New Roman" w:hAnsi="Times New Roman" w:cs="Times New Roman"/>
          <w:sz w:val="24"/>
          <w:szCs w:val="24"/>
        </w:rPr>
        <w:t>achieving</w:t>
      </w:r>
      <w:r w:rsidR="00F46B0C">
        <w:rPr>
          <w:rFonts w:ascii="Times New Roman" w:eastAsia="Times New Roman" w:hAnsi="Times New Roman" w:cs="Times New Roman"/>
          <w:sz w:val="24"/>
          <w:szCs w:val="24"/>
        </w:rPr>
        <w:t xml:space="preserve"> a low risk of bias, while</w:t>
      </w:r>
      <w:r w:rsidR="002F1E1A">
        <w:rPr>
          <w:rFonts w:ascii="Times New Roman" w:eastAsia="Times New Roman" w:hAnsi="Times New Roman" w:cs="Times New Roman"/>
          <w:sz w:val="24"/>
          <w:szCs w:val="24"/>
        </w:rPr>
        <w:t xml:space="preserve"> the overall quality was recorded as low to intermediate.</w:t>
      </w:r>
      <w:r w:rsidR="008E7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242C3">
        <w:rPr>
          <w:rFonts w:ascii="Times New Roman" w:eastAsia="Times New Roman" w:hAnsi="Times New Roman" w:cs="Times New Roman"/>
          <w:sz w:val="24"/>
          <w:szCs w:val="24"/>
        </w:rPr>
        <w:t xml:space="preserve">Ultimately, the </w:t>
      </w:r>
      <w:r w:rsidR="00541661">
        <w:rPr>
          <w:rFonts w:ascii="Times New Roman" w:eastAsia="Times New Roman" w:hAnsi="Times New Roman" w:cs="Times New Roman"/>
          <w:sz w:val="24"/>
          <w:szCs w:val="24"/>
        </w:rPr>
        <w:t>significant</w:t>
      </w:r>
      <w:r w:rsidR="00BE6B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54D0">
        <w:rPr>
          <w:rFonts w:ascii="Times New Roman" w:eastAsia="Times New Roman" w:hAnsi="Times New Roman" w:cs="Times New Roman"/>
          <w:sz w:val="24"/>
          <w:szCs w:val="24"/>
        </w:rPr>
        <w:t xml:space="preserve">heterogeneity </w:t>
      </w:r>
      <w:r w:rsidR="00541661">
        <w:rPr>
          <w:rFonts w:ascii="Times New Roman" w:eastAsia="Times New Roman" w:hAnsi="Times New Roman" w:cs="Times New Roman"/>
          <w:sz w:val="24"/>
          <w:szCs w:val="24"/>
        </w:rPr>
        <w:t>and low-quality of</w:t>
      </w:r>
      <w:r w:rsidR="000E64AB">
        <w:rPr>
          <w:rFonts w:ascii="Times New Roman" w:eastAsia="Times New Roman" w:hAnsi="Times New Roman" w:cs="Times New Roman"/>
          <w:sz w:val="24"/>
          <w:szCs w:val="24"/>
        </w:rPr>
        <w:t xml:space="preserve"> research</w:t>
      </w:r>
      <w:r w:rsidR="00220D90">
        <w:rPr>
          <w:rFonts w:ascii="Times New Roman" w:eastAsia="Times New Roman" w:hAnsi="Times New Roman" w:cs="Times New Roman"/>
          <w:sz w:val="24"/>
          <w:szCs w:val="24"/>
        </w:rPr>
        <w:t xml:space="preserve"> papers</w:t>
      </w:r>
      <w:r w:rsidR="009B5E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64AEE">
        <w:rPr>
          <w:rFonts w:ascii="Times New Roman" w:eastAsia="Times New Roman" w:hAnsi="Times New Roman" w:cs="Times New Roman"/>
          <w:sz w:val="24"/>
          <w:szCs w:val="24"/>
        </w:rPr>
        <w:t xml:space="preserve">restricts the validity </w:t>
      </w:r>
      <w:r w:rsidR="00863DD3">
        <w:rPr>
          <w:rFonts w:ascii="Times New Roman" w:eastAsia="Times New Roman" w:hAnsi="Times New Roman" w:cs="Times New Roman"/>
          <w:sz w:val="24"/>
          <w:szCs w:val="24"/>
        </w:rPr>
        <w:t>and generalisability of the results.</w:t>
      </w:r>
      <w:r w:rsidR="00DB3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444A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796D0D">
        <w:rPr>
          <w:rFonts w:ascii="Times New Roman" w:eastAsia="Times New Roman" w:hAnsi="Times New Roman" w:cs="Times New Roman"/>
          <w:sz w:val="24"/>
          <w:szCs w:val="24"/>
        </w:rPr>
        <w:t xml:space="preserve"> literature on LT </w:t>
      </w:r>
      <w:r w:rsidR="00565921">
        <w:rPr>
          <w:rFonts w:ascii="Times New Roman" w:eastAsia="Times New Roman" w:hAnsi="Times New Roman" w:cs="Times New Roman"/>
          <w:sz w:val="24"/>
          <w:szCs w:val="24"/>
        </w:rPr>
        <w:t>illustrates</w:t>
      </w:r>
      <w:r w:rsidR="005A1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F79DE">
        <w:rPr>
          <w:rFonts w:ascii="Times New Roman" w:eastAsia="Times New Roman" w:hAnsi="Times New Roman" w:cs="Times New Roman"/>
          <w:sz w:val="24"/>
          <w:szCs w:val="24"/>
        </w:rPr>
        <w:t>how</w:t>
      </w:r>
      <w:r w:rsidR="00C6146A">
        <w:rPr>
          <w:rFonts w:ascii="Times New Roman" w:eastAsia="Times New Roman" w:hAnsi="Times New Roman" w:cs="Times New Roman"/>
          <w:sz w:val="24"/>
          <w:szCs w:val="24"/>
        </w:rPr>
        <w:t xml:space="preserve"> psychologists can </w:t>
      </w:r>
      <w:r w:rsidR="003A3DE9">
        <w:rPr>
          <w:rFonts w:ascii="Times New Roman" w:eastAsia="Times New Roman" w:hAnsi="Times New Roman" w:cs="Times New Roman"/>
          <w:sz w:val="24"/>
          <w:szCs w:val="24"/>
        </w:rPr>
        <w:t>administer</w:t>
      </w:r>
      <w:r w:rsidR="00CA6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4EBF">
        <w:rPr>
          <w:rFonts w:ascii="Times New Roman" w:eastAsia="Times New Roman" w:hAnsi="Times New Roman" w:cs="Times New Roman"/>
          <w:sz w:val="24"/>
          <w:szCs w:val="24"/>
        </w:rPr>
        <w:t>biological</w:t>
      </w:r>
      <w:r w:rsidR="00FF56B1">
        <w:rPr>
          <w:rFonts w:ascii="Times New Roman" w:eastAsia="Times New Roman" w:hAnsi="Times New Roman" w:cs="Times New Roman"/>
          <w:sz w:val="24"/>
          <w:szCs w:val="24"/>
        </w:rPr>
        <w:t xml:space="preserve"> interventions to treat insomnia,</w:t>
      </w:r>
      <w:r w:rsidR="00D14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245D8">
        <w:rPr>
          <w:rFonts w:ascii="Times New Roman" w:eastAsia="Times New Roman" w:hAnsi="Times New Roman" w:cs="Times New Roman"/>
          <w:sz w:val="24"/>
          <w:szCs w:val="24"/>
        </w:rPr>
        <w:t>which addresses</w:t>
      </w:r>
      <w:r w:rsidR="000645A4">
        <w:rPr>
          <w:rFonts w:ascii="Times New Roman" w:eastAsia="Times New Roman" w:hAnsi="Times New Roman" w:cs="Times New Roman"/>
          <w:sz w:val="24"/>
          <w:szCs w:val="24"/>
        </w:rPr>
        <w:t xml:space="preserve"> the need for clinicians to be trained in CBT-I</w:t>
      </w:r>
      <w:r w:rsidR="00316C5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00760AB4">
        <w:rPr>
          <w:rFonts w:ascii="Times New Roman" w:eastAsia="Times New Roman" w:hAnsi="Times New Roman" w:cs="Times New Roman"/>
          <w:sz w:val="24"/>
          <w:szCs w:val="24"/>
        </w:rPr>
        <w:t>decreases</w:t>
      </w:r>
      <w:r w:rsidR="00024D11">
        <w:rPr>
          <w:rFonts w:ascii="Times New Roman" w:eastAsia="Times New Roman" w:hAnsi="Times New Roman" w:cs="Times New Roman"/>
          <w:sz w:val="24"/>
          <w:szCs w:val="24"/>
        </w:rPr>
        <w:t xml:space="preserve"> therapy</w:t>
      </w:r>
      <w:r w:rsidR="007911F3">
        <w:rPr>
          <w:rFonts w:ascii="Times New Roman" w:eastAsia="Times New Roman" w:hAnsi="Times New Roman" w:cs="Times New Roman"/>
          <w:sz w:val="24"/>
          <w:szCs w:val="24"/>
        </w:rPr>
        <w:t xml:space="preserve"> time</w:t>
      </w:r>
      <w:r w:rsidR="00024D11">
        <w:rPr>
          <w:rFonts w:ascii="Times New Roman" w:eastAsia="Times New Roman" w:hAnsi="Times New Roman" w:cs="Times New Roman"/>
          <w:sz w:val="24"/>
          <w:szCs w:val="24"/>
        </w:rPr>
        <w:t>.</w:t>
      </w:r>
      <w:r w:rsidR="00316C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3290D3" w14:textId="61E139FA" w:rsidR="00AF7D32" w:rsidRDefault="000A387B" w:rsidP="00205B95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essay has </w:t>
      </w:r>
      <w:r w:rsidR="00C445E2">
        <w:rPr>
          <w:rFonts w:ascii="Times New Roman" w:eastAsia="Times New Roman" w:hAnsi="Times New Roman" w:cs="Times New Roman"/>
          <w:sz w:val="24"/>
          <w:szCs w:val="24"/>
        </w:rPr>
        <w:t>analysed</w:t>
      </w:r>
      <w:r w:rsidR="00CC5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how psychologists can </w:t>
      </w:r>
      <w:r w:rsidR="00F40319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="004664C8">
        <w:rPr>
          <w:rFonts w:ascii="Times New Roman" w:eastAsia="Times New Roman" w:hAnsi="Times New Roman" w:cs="Times New Roman"/>
          <w:sz w:val="24"/>
          <w:szCs w:val="24"/>
        </w:rPr>
        <w:t xml:space="preserve">individuals </w:t>
      </w:r>
      <w:r w:rsidR="00CC72CC">
        <w:rPr>
          <w:rFonts w:ascii="Times New Roman" w:eastAsia="Times New Roman" w:hAnsi="Times New Roman" w:cs="Times New Roman"/>
          <w:sz w:val="24"/>
          <w:szCs w:val="24"/>
        </w:rPr>
        <w:t>suffering from</w:t>
      </w:r>
      <w:r w:rsidR="004664C8">
        <w:rPr>
          <w:rFonts w:ascii="Times New Roman" w:eastAsia="Times New Roman" w:hAnsi="Times New Roman" w:cs="Times New Roman"/>
          <w:sz w:val="24"/>
          <w:szCs w:val="24"/>
        </w:rPr>
        <w:t xml:space="preserve"> chronic insomnia </w:t>
      </w:r>
      <w:r w:rsidR="0076042C">
        <w:rPr>
          <w:rFonts w:ascii="Times New Roman" w:eastAsia="Times New Roman" w:hAnsi="Times New Roman" w:cs="Times New Roman"/>
          <w:sz w:val="24"/>
          <w:szCs w:val="24"/>
        </w:rPr>
        <w:t>with psychological and biological interventions</w:t>
      </w:r>
      <w:r w:rsidR="00902798">
        <w:rPr>
          <w:rFonts w:ascii="Times New Roman" w:eastAsia="Times New Roman" w:hAnsi="Times New Roman" w:cs="Times New Roman"/>
          <w:sz w:val="24"/>
          <w:szCs w:val="24"/>
        </w:rPr>
        <w:t>, h</w:t>
      </w:r>
      <w:r w:rsidR="00042EB7">
        <w:rPr>
          <w:rFonts w:ascii="Times New Roman" w:eastAsia="Times New Roman" w:hAnsi="Times New Roman" w:cs="Times New Roman"/>
          <w:sz w:val="24"/>
          <w:szCs w:val="24"/>
        </w:rPr>
        <w:t xml:space="preserve">owever, </w:t>
      </w:r>
      <w:r w:rsidR="00A8647A">
        <w:rPr>
          <w:rFonts w:ascii="Times New Roman" w:eastAsia="Times New Roman" w:hAnsi="Times New Roman" w:cs="Times New Roman"/>
          <w:sz w:val="24"/>
          <w:szCs w:val="24"/>
        </w:rPr>
        <w:t>often</w:t>
      </w:r>
      <w:r w:rsidR="00094685">
        <w:rPr>
          <w:rFonts w:ascii="Times New Roman" w:eastAsia="Times New Roman" w:hAnsi="Times New Roman" w:cs="Times New Roman"/>
          <w:sz w:val="24"/>
          <w:szCs w:val="24"/>
        </w:rPr>
        <w:t xml:space="preserve"> during</w:t>
      </w:r>
      <w:r w:rsidR="007449F8">
        <w:rPr>
          <w:rFonts w:ascii="Times New Roman" w:eastAsia="Times New Roman" w:hAnsi="Times New Roman" w:cs="Times New Roman"/>
          <w:sz w:val="24"/>
          <w:szCs w:val="24"/>
        </w:rPr>
        <w:t xml:space="preserve"> treatment psychologists </w:t>
      </w:r>
      <w:r w:rsidR="00B60AC7">
        <w:rPr>
          <w:rFonts w:ascii="Times New Roman" w:eastAsia="Times New Roman" w:hAnsi="Times New Roman" w:cs="Times New Roman"/>
          <w:sz w:val="24"/>
          <w:szCs w:val="24"/>
        </w:rPr>
        <w:t xml:space="preserve">explore </w:t>
      </w:r>
      <w:r w:rsidR="00CC604E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871C1B">
        <w:rPr>
          <w:rFonts w:ascii="Times New Roman" w:eastAsia="Times New Roman" w:hAnsi="Times New Roman" w:cs="Times New Roman"/>
          <w:sz w:val="24"/>
          <w:szCs w:val="24"/>
        </w:rPr>
        <w:t xml:space="preserve">ir </w:t>
      </w:r>
      <w:r w:rsidR="00AE16BB">
        <w:rPr>
          <w:rFonts w:ascii="Times New Roman" w:eastAsia="Times New Roman" w:hAnsi="Times New Roman" w:cs="Times New Roman"/>
          <w:sz w:val="24"/>
          <w:szCs w:val="24"/>
        </w:rPr>
        <w:t>client’s</w:t>
      </w:r>
      <w:r w:rsidR="00CC604E">
        <w:rPr>
          <w:rFonts w:ascii="Times New Roman" w:eastAsia="Times New Roman" w:hAnsi="Times New Roman" w:cs="Times New Roman"/>
          <w:sz w:val="24"/>
          <w:szCs w:val="24"/>
        </w:rPr>
        <w:t xml:space="preserve"> social and cultural </w:t>
      </w:r>
      <w:r w:rsidR="0064449E">
        <w:rPr>
          <w:rFonts w:ascii="Times New Roman" w:eastAsia="Times New Roman" w:hAnsi="Times New Roman" w:cs="Times New Roman"/>
          <w:sz w:val="24"/>
          <w:szCs w:val="24"/>
        </w:rPr>
        <w:t>background</w:t>
      </w:r>
      <w:r w:rsidR="00CB5F5E">
        <w:rPr>
          <w:rFonts w:ascii="Times New Roman" w:eastAsia="Times New Roman" w:hAnsi="Times New Roman" w:cs="Times New Roman"/>
          <w:sz w:val="24"/>
          <w:szCs w:val="24"/>
        </w:rPr>
        <w:t>.</w:t>
      </w:r>
      <w:r w:rsidR="00A40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A1990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="00AF5CF1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r w:rsidR="00A8647A">
        <w:rPr>
          <w:rFonts w:ascii="Times New Roman" w:eastAsia="Times New Roman" w:hAnsi="Times New Roman" w:cs="Times New Roman"/>
          <w:sz w:val="24"/>
          <w:szCs w:val="24"/>
        </w:rPr>
        <w:t xml:space="preserve">research has </w:t>
      </w:r>
      <w:r w:rsidR="000E18BF">
        <w:rPr>
          <w:rFonts w:ascii="Times New Roman" w:eastAsia="Times New Roman" w:hAnsi="Times New Roman" w:cs="Times New Roman"/>
          <w:sz w:val="24"/>
          <w:szCs w:val="24"/>
        </w:rPr>
        <w:t xml:space="preserve">verified </w:t>
      </w:r>
      <w:r w:rsidR="00573A6E">
        <w:rPr>
          <w:rFonts w:ascii="Times New Roman" w:eastAsia="Times New Roman" w:hAnsi="Times New Roman" w:cs="Times New Roman"/>
          <w:sz w:val="24"/>
          <w:szCs w:val="24"/>
        </w:rPr>
        <w:t xml:space="preserve">social </w:t>
      </w:r>
      <w:r w:rsidR="00375E5F">
        <w:rPr>
          <w:rFonts w:ascii="Times New Roman" w:eastAsia="Times New Roman" w:hAnsi="Times New Roman" w:cs="Times New Roman"/>
          <w:sz w:val="24"/>
          <w:szCs w:val="24"/>
        </w:rPr>
        <w:t>support</w:t>
      </w:r>
      <w:r w:rsidR="003368EB">
        <w:rPr>
          <w:rFonts w:ascii="Times New Roman" w:eastAsia="Times New Roman" w:hAnsi="Times New Roman" w:cs="Times New Roman"/>
          <w:sz w:val="24"/>
          <w:szCs w:val="24"/>
        </w:rPr>
        <w:t xml:space="preserve"> and cultural </w:t>
      </w:r>
      <w:r w:rsidR="008B7200">
        <w:rPr>
          <w:rFonts w:ascii="Times New Roman" w:eastAsia="Times New Roman" w:hAnsi="Times New Roman" w:cs="Times New Roman"/>
          <w:sz w:val="24"/>
          <w:szCs w:val="24"/>
        </w:rPr>
        <w:t>tradition</w:t>
      </w:r>
      <w:r w:rsidR="00375E5F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="00283B76">
        <w:rPr>
          <w:rFonts w:ascii="Times New Roman" w:eastAsia="Times New Roman" w:hAnsi="Times New Roman" w:cs="Times New Roman"/>
          <w:sz w:val="24"/>
          <w:szCs w:val="24"/>
        </w:rPr>
        <w:t xml:space="preserve">either </w:t>
      </w:r>
      <w:r w:rsidR="00375E5F">
        <w:rPr>
          <w:rFonts w:ascii="Times New Roman" w:eastAsia="Times New Roman" w:hAnsi="Times New Roman" w:cs="Times New Roman"/>
          <w:sz w:val="24"/>
          <w:szCs w:val="24"/>
        </w:rPr>
        <w:t xml:space="preserve">a protective </w:t>
      </w:r>
      <w:r w:rsidR="00FB54B3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="000E01D5">
        <w:rPr>
          <w:rFonts w:ascii="Times New Roman" w:eastAsia="Times New Roman" w:hAnsi="Times New Roman" w:cs="Times New Roman"/>
          <w:sz w:val="24"/>
          <w:szCs w:val="24"/>
        </w:rPr>
        <w:t>harmful</w:t>
      </w:r>
      <w:r w:rsidR="00766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6591">
        <w:rPr>
          <w:rFonts w:ascii="Times New Roman" w:eastAsia="Times New Roman" w:hAnsi="Times New Roman" w:cs="Times New Roman"/>
          <w:sz w:val="24"/>
          <w:szCs w:val="24"/>
        </w:rPr>
        <w:t>factor</w:t>
      </w:r>
      <w:r w:rsidR="00AC2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B1548">
        <w:rPr>
          <w:rFonts w:ascii="Times New Roman" w:eastAsia="Times New Roman" w:hAnsi="Times New Roman" w:cs="Times New Roman"/>
          <w:sz w:val="24"/>
          <w:szCs w:val="24"/>
        </w:rPr>
        <w:t xml:space="preserve">for wellbeing </w:t>
      </w:r>
      <w:r w:rsidR="00AC261E">
        <w:rPr>
          <w:rFonts w:ascii="Times New Roman" w:eastAsia="Times New Roman" w:hAnsi="Times New Roman" w:cs="Times New Roman"/>
          <w:sz w:val="24"/>
          <w:szCs w:val="24"/>
        </w:rPr>
        <w:t xml:space="preserve">(depending </w:t>
      </w:r>
      <w:r w:rsidR="0021596E">
        <w:rPr>
          <w:rFonts w:ascii="Times New Roman" w:eastAsia="Times New Roman" w:hAnsi="Times New Roman" w:cs="Times New Roman"/>
          <w:sz w:val="24"/>
          <w:szCs w:val="24"/>
        </w:rPr>
        <w:t>on the perceived</w:t>
      </w:r>
      <w:r w:rsidR="00DD52A1">
        <w:rPr>
          <w:rFonts w:ascii="Times New Roman" w:eastAsia="Times New Roman" w:hAnsi="Times New Roman" w:cs="Times New Roman"/>
          <w:sz w:val="24"/>
          <w:szCs w:val="24"/>
        </w:rPr>
        <w:t xml:space="preserve"> emotional</w:t>
      </w:r>
      <w:r w:rsidR="00165E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72C0">
        <w:rPr>
          <w:rFonts w:ascii="Times New Roman" w:eastAsia="Times New Roman" w:hAnsi="Times New Roman" w:cs="Times New Roman"/>
          <w:sz w:val="24"/>
          <w:szCs w:val="24"/>
        </w:rPr>
        <w:t>evaluation</w:t>
      </w:r>
      <w:r w:rsidR="00A54225">
        <w:rPr>
          <w:rFonts w:ascii="Times New Roman" w:eastAsia="Times New Roman" w:hAnsi="Times New Roman" w:cs="Times New Roman"/>
          <w:sz w:val="24"/>
          <w:szCs w:val="24"/>
        </w:rPr>
        <w:t>)</w:t>
      </w:r>
      <w:r w:rsidR="008123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643AFA">
        <w:rPr>
          <w:rFonts w:ascii="Times New Roman" w:eastAsia="Times New Roman" w:hAnsi="Times New Roman" w:cs="Times New Roman"/>
          <w:sz w:val="24"/>
          <w:szCs w:val="24"/>
        </w:rPr>
        <w:t xml:space="preserve"> Gosling and colleagues (2014) </w:t>
      </w:r>
      <w:r w:rsidR="009A5EAF">
        <w:rPr>
          <w:rFonts w:ascii="Times New Roman" w:eastAsia="Times New Roman" w:hAnsi="Times New Roman" w:cs="Times New Roman"/>
          <w:sz w:val="24"/>
          <w:szCs w:val="24"/>
        </w:rPr>
        <w:t xml:space="preserve">sought to understand how health status and social support </w:t>
      </w:r>
      <w:r w:rsidR="00DB2604">
        <w:rPr>
          <w:rFonts w:ascii="Times New Roman" w:eastAsia="Times New Roman" w:hAnsi="Times New Roman" w:cs="Times New Roman"/>
          <w:sz w:val="24"/>
          <w:szCs w:val="24"/>
        </w:rPr>
        <w:t>were</w:t>
      </w:r>
      <w:r w:rsidR="009A5E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385F">
        <w:rPr>
          <w:rFonts w:ascii="Times New Roman" w:eastAsia="Times New Roman" w:hAnsi="Times New Roman" w:cs="Times New Roman"/>
          <w:sz w:val="24"/>
          <w:szCs w:val="24"/>
        </w:rPr>
        <w:t>related</w:t>
      </w:r>
      <w:r w:rsidR="009A5EAF">
        <w:rPr>
          <w:rFonts w:ascii="Times New Roman" w:eastAsia="Times New Roman" w:hAnsi="Times New Roman" w:cs="Times New Roman"/>
          <w:sz w:val="24"/>
          <w:szCs w:val="24"/>
        </w:rPr>
        <w:t xml:space="preserve"> with job stress and sleep </w:t>
      </w:r>
      <w:r w:rsidR="00DB2604">
        <w:rPr>
          <w:rFonts w:ascii="Times New Roman" w:eastAsia="Times New Roman" w:hAnsi="Times New Roman" w:cs="Times New Roman"/>
          <w:sz w:val="24"/>
          <w:szCs w:val="24"/>
        </w:rPr>
        <w:t>difficulties</w:t>
      </w:r>
      <w:r w:rsidR="00722A21">
        <w:rPr>
          <w:rFonts w:ascii="Times New Roman" w:eastAsia="Times New Roman" w:hAnsi="Times New Roman" w:cs="Times New Roman"/>
          <w:sz w:val="24"/>
          <w:szCs w:val="24"/>
        </w:rPr>
        <w:t>. The researchers delivered three questionnaires</w:t>
      </w:r>
      <w:r w:rsidR="0052420A">
        <w:rPr>
          <w:rFonts w:ascii="Times New Roman" w:eastAsia="Times New Roman" w:hAnsi="Times New Roman" w:cs="Times New Roman"/>
          <w:sz w:val="24"/>
          <w:szCs w:val="24"/>
        </w:rPr>
        <w:t xml:space="preserve"> over an 8-year </w:t>
      </w:r>
      <w:r w:rsidR="00136A8E">
        <w:rPr>
          <w:rFonts w:ascii="Times New Roman" w:eastAsia="Times New Roman" w:hAnsi="Times New Roman" w:cs="Times New Roman"/>
          <w:sz w:val="24"/>
          <w:szCs w:val="24"/>
        </w:rPr>
        <w:t xml:space="preserve">period </w:t>
      </w:r>
      <w:r w:rsidR="002802C2">
        <w:rPr>
          <w:rFonts w:ascii="Times New Roman" w:eastAsia="Times New Roman" w:hAnsi="Times New Roman" w:cs="Times New Roman"/>
          <w:sz w:val="24"/>
          <w:szCs w:val="24"/>
        </w:rPr>
        <w:t>to 1946 participants (</w:t>
      </w:r>
      <w:r w:rsidR="006111F8">
        <w:rPr>
          <w:rFonts w:ascii="Times New Roman" w:eastAsia="Times New Roman" w:hAnsi="Times New Roman" w:cs="Times New Roman"/>
          <w:sz w:val="24"/>
          <w:szCs w:val="24"/>
        </w:rPr>
        <w:t>age</w:t>
      </w:r>
      <w:r w:rsidR="001D1661">
        <w:rPr>
          <w:rFonts w:ascii="Times New Roman" w:eastAsia="Times New Roman" w:hAnsi="Times New Roman" w:cs="Times New Roman"/>
          <w:sz w:val="24"/>
          <w:szCs w:val="24"/>
        </w:rPr>
        <w:t xml:space="preserve">d around </w:t>
      </w:r>
      <w:r w:rsidR="0052420A">
        <w:rPr>
          <w:rFonts w:ascii="Times New Roman" w:eastAsia="Times New Roman" w:hAnsi="Times New Roman" w:cs="Times New Roman"/>
          <w:sz w:val="24"/>
          <w:szCs w:val="24"/>
        </w:rPr>
        <w:t>40–44)</w:t>
      </w:r>
      <w:r w:rsidR="00F468D1">
        <w:rPr>
          <w:rFonts w:ascii="Times New Roman" w:eastAsia="Times New Roman" w:hAnsi="Times New Roman" w:cs="Times New Roman"/>
          <w:sz w:val="24"/>
          <w:szCs w:val="24"/>
        </w:rPr>
        <w:t xml:space="preserve"> which assessed sleep difficulties</w:t>
      </w:r>
      <w:r w:rsidR="00E72C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3684B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E72C59">
        <w:rPr>
          <w:rFonts w:ascii="Times New Roman" w:eastAsia="Times New Roman" w:hAnsi="Times New Roman" w:cs="Times New Roman"/>
          <w:sz w:val="24"/>
          <w:szCs w:val="24"/>
        </w:rPr>
        <w:t xml:space="preserve">collected </w:t>
      </w:r>
      <w:r w:rsidR="003263ED">
        <w:rPr>
          <w:rFonts w:ascii="Times New Roman" w:eastAsia="Times New Roman" w:hAnsi="Times New Roman" w:cs="Times New Roman"/>
          <w:sz w:val="24"/>
          <w:szCs w:val="24"/>
        </w:rPr>
        <w:t>data</w:t>
      </w:r>
      <w:r w:rsidR="00E72C59">
        <w:rPr>
          <w:rFonts w:ascii="Times New Roman" w:eastAsia="Times New Roman" w:hAnsi="Times New Roman" w:cs="Times New Roman"/>
          <w:sz w:val="24"/>
          <w:szCs w:val="24"/>
        </w:rPr>
        <w:t xml:space="preserve"> on job stress, physical and mental health, social support, and demographic factors</w:t>
      </w:r>
      <w:r w:rsidR="00B302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E71D3">
        <w:rPr>
          <w:rFonts w:ascii="Times New Roman" w:eastAsia="Times New Roman" w:hAnsi="Times New Roman" w:cs="Times New Roman"/>
          <w:sz w:val="24"/>
          <w:szCs w:val="24"/>
        </w:rPr>
        <w:t xml:space="preserve">Participants were </w:t>
      </w:r>
      <w:r w:rsidR="00D9478E">
        <w:rPr>
          <w:rFonts w:ascii="Times New Roman" w:eastAsia="Times New Roman" w:hAnsi="Times New Roman" w:cs="Times New Roman"/>
          <w:sz w:val="24"/>
          <w:szCs w:val="24"/>
        </w:rPr>
        <w:t>categorised</w:t>
      </w:r>
      <w:r w:rsidR="00BE7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4E00">
        <w:rPr>
          <w:rFonts w:ascii="Times New Roman" w:eastAsia="Times New Roman" w:hAnsi="Times New Roman" w:cs="Times New Roman"/>
          <w:sz w:val="24"/>
          <w:szCs w:val="24"/>
        </w:rPr>
        <w:t xml:space="preserve">along this 8-year </w:t>
      </w:r>
      <w:r w:rsidR="00AB692E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  <w:r w:rsidR="00E511ED">
        <w:rPr>
          <w:rFonts w:ascii="Times New Roman" w:eastAsia="Times New Roman" w:hAnsi="Times New Roman" w:cs="Times New Roman"/>
          <w:sz w:val="24"/>
          <w:szCs w:val="24"/>
        </w:rPr>
        <w:t xml:space="preserve">frame </w:t>
      </w:r>
      <w:r w:rsidR="001C1671">
        <w:rPr>
          <w:rFonts w:ascii="Times New Roman" w:eastAsia="Times New Roman" w:hAnsi="Times New Roman" w:cs="Times New Roman"/>
          <w:sz w:val="24"/>
          <w:szCs w:val="24"/>
        </w:rPr>
        <w:t>as</w:t>
      </w:r>
      <w:r w:rsidR="00530C8C">
        <w:rPr>
          <w:rFonts w:ascii="Times New Roman" w:eastAsia="Times New Roman" w:hAnsi="Times New Roman" w:cs="Times New Roman"/>
          <w:sz w:val="24"/>
          <w:szCs w:val="24"/>
        </w:rPr>
        <w:t xml:space="preserve"> either</w:t>
      </w:r>
      <w:r w:rsidR="001C16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021EA">
        <w:rPr>
          <w:rFonts w:ascii="Times New Roman" w:eastAsia="Times New Roman" w:hAnsi="Times New Roman" w:cs="Times New Roman"/>
          <w:sz w:val="24"/>
          <w:szCs w:val="24"/>
        </w:rPr>
        <w:t>living with short-term, chronic, or no sleep problems</w:t>
      </w:r>
      <w:r w:rsidR="00401D36">
        <w:rPr>
          <w:rFonts w:ascii="Times New Roman" w:eastAsia="Times New Roman" w:hAnsi="Times New Roman" w:cs="Times New Roman"/>
          <w:sz w:val="24"/>
          <w:szCs w:val="24"/>
        </w:rPr>
        <w:t>.</w:t>
      </w:r>
      <w:r w:rsidR="00035F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0370">
        <w:rPr>
          <w:rFonts w:ascii="Times New Roman" w:eastAsia="Times New Roman" w:hAnsi="Times New Roman" w:cs="Times New Roman"/>
          <w:sz w:val="24"/>
          <w:szCs w:val="24"/>
        </w:rPr>
        <w:t xml:space="preserve">Gosling and colleagues (2014) reported </w:t>
      </w:r>
      <w:r w:rsidR="00CE0C4F">
        <w:rPr>
          <w:rFonts w:ascii="Times New Roman" w:eastAsia="Times New Roman" w:hAnsi="Times New Roman" w:cs="Times New Roman"/>
          <w:sz w:val="24"/>
          <w:szCs w:val="24"/>
        </w:rPr>
        <w:t>perceived</w:t>
      </w:r>
      <w:r w:rsidR="0088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90EB5">
        <w:rPr>
          <w:rFonts w:ascii="Times New Roman" w:eastAsia="Times New Roman" w:hAnsi="Times New Roman" w:cs="Times New Roman"/>
          <w:sz w:val="24"/>
          <w:szCs w:val="24"/>
        </w:rPr>
        <w:t xml:space="preserve">job </w:t>
      </w:r>
      <w:r w:rsidR="00B51D32">
        <w:rPr>
          <w:rFonts w:ascii="Times New Roman" w:eastAsia="Times New Roman" w:hAnsi="Times New Roman" w:cs="Times New Roman"/>
          <w:sz w:val="24"/>
          <w:szCs w:val="24"/>
        </w:rPr>
        <w:t>un</w:t>
      </w:r>
      <w:r w:rsidR="006E4057">
        <w:rPr>
          <w:rFonts w:ascii="Times New Roman" w:eastAsia="Times New Roman" w:hAnsi="Times New Roman" w:cs="Times New Roman"/>
          <w:sz w:val="24"/>
          <w:szCs w:val="24"/>
        </w:rPr>
        <w:t>marketability</w:t>
      </w:r>
      <w:r w:rsidR="00390EB5">
        <w:rPr>
          <w:rFonts w:ascii="Times New Roman" w:eastAsia="Times New Roman" w:hAnsi="Times New Roman" w:cs="Times New Roman"/>
          <w:sz w:val="24"/>
          <w:szCs w:val="24"/>
        </w:rPr>
        <w:t xml:space="preserve"> (ability to find similar employment)</w:t>
      </w:r>
      <w:r w:rsidR="00A87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2440A">
        <w:rPr>
          <w:rFonts w:ascii="Times New Roman" w:eastAsia="Times New Roman" w:hAnsi="Times New Roman" w:cs="Times New Roman"/>
          <w:sz w:val="24"/>
          <w:szCs w:val="24"/>
        </w:rPr>
        <w:t>considerably</w:t>
      </w:r>
      <w:r w:rsidR="00390EB5">
        <w:rPr>
          <w:rFonts w:ascii="Times New Roman" w:eastAsia="Times New Roman" w:hAnsi="Times New Roman" w:cs="Times New Roman"/>
          <w:sz w:val="24"/>
          <w:szCs w:val="24"/>
        </w:rPr>
        <w:t xml:space="preserve"> disturbed short-term sleep.</w:t>
      </w:r>
      <w:r w:rsidR="005344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B7787">
        <w:rPr>
          <w:rFonts w:ascii="Times New Roman" w:eastAsia="Times New Roman" w:hAnsi="Times New Roman" w:cs="Times New Roman"/>
          <w:sz w:val="24"/>
          <w:szCs w:val="24"/>
        </w:rPr>
        <w:t xml:space="preserve">None of the other job stress </w:t>
      </w:r>
      <w:r w:rsidR="00FB7DA3">
        <w:rPr>
          <w:rFonts w:ascii="Times New Roman" w:eastAsia="Times New Roman" w:hAnsi="Times New Roman" w:cs="Times New Roman"/>
          <w:sz w:val="24"/>
          <w:szCs w:val="24"/>
        </w:rPr>
        <w:t>outcome</w:t>
      </w:r>
      <w:r w:rsidR="002F71C2">
        <w:rPr>
          <w:rFonts w:ascii="Times New Roman" w:eastAsia="Times New Roman" w:hAnsi="Times New Roman" w:cs="Times New Roman"/>
          <w:sz w:val="24"/>
          <w:szCs w:val="24"/>
        </w:rPr>
        <w:t>s</w:t>
      </w:r>
      <w:r w:rsidR="00FB7D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F71C2">
        <w:rPr>
          <w:rFonts w:ascii="Times New Roman" w:eastAsia="Times New Roman" w:hAnsi="Times New Roman" w:cs="Times New Roman"/>
          <w:sz w:val="24"/>
          <w:szCs w:val="24"/>
        </w:rPr>
        <w:t>were correlated with</w:t>
      </w:r>
      <w:r w:rsidR="00FB7DA3">
        <w:rPr>
          <w:rFonts w:ascii="Times New Roman" w:eastAsia="Times New Roman" w:hAnsi="Times New Roman" w:cs="Times New Roman"/>
          <w:sz w:val="24"/>
          <w:szCs w:val="24"/>
        </w:rPr>
        <w:t xml:space="preserve"> short-term or chronic sleep complications</w:t>
      </w:r>
      <w:r w:rsidR="0003299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83573E">
        <w:rPr>
          <w:rFonts w:ascii="Times New Roman" w:eastAsia="Times New Roman" w:hAnsi="Times New Roman" w:cs="Times New Roman"/>
          <w:sz w:val="24"/>
          <w:szCs w:val="24"/>
        </w:rPr>
        <w:t>Furthermore</w:t>
      </w:r>
      <w:r w:rsidR="000329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0503B">
        <w:rPr>
          <w:rFonts w:ascii="Times New Roman" w:eastAsia="Times New Roman" w:hAnsi="Times New Roman" w:cs="Times New Roman"/>
          <w:sz w:val="24"/>
          <w:szCs w:val="24"/>
        </w:rPr>
        <w:t>compromised</w:t>
      </w:r>
      <w:r w:rsidR="003F79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67DC">
        <w:rPr>
          <w:rFonts w:ascii="Times New Roman" w:eastAsia="Times New Roman" w:hAnsi="Times New Roman" w:cs="Times New Roman"/>
          <w:sz w:val="24"/>
          <w:szCs w:val="24"/>
        </w:rPr>
        <w:t>physical and mental health</w:t>
      </w:r>
      <w:r w:rsidR="006F1B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443A2">
        <w:rPr>
          <w:rFonts w:ascii="Times New Roman" w:eastAsia="Times New Roman" w:hAnsi="Times New Roman" w:cs="Times New Roman"/>
          <w:sz w:val="24"/>
          <w:szCs w:val="24"/>
        </w:rPr>
        <w:t xml:space="preserve">led to </w:t>
      </w:r>
      <w:r w:rsidR="007A2469">
        <w:rPr>
          <w:rFonts w:ascii="Times New Roman" w:eastAsia="Times New Roman" w:hAnsi="Times New Roman" w:cs="Times New Roman"/>
          <w:sz w:val="24"/>
          <w:szCs w:val="24"/>
        </w:rPr>
        <w:t xml:space="preserve">greater chances of developing </w:t>
      </w:r>
      <w:r w:rsidR="00EA2711">
        <w:rPr>
          <w:rFonts w:ascii="Times New Roman" w:eastAsia="Times New Roman" w:hAnsi="Times New Roman" w:cs="Times New Roman"/>
          <w:sz w:val="24"/>
          <w:szCs w:val="24"/>
        </w:rPr>
        <w:t xml:space="preserve">both </w:t>
      </w:r>
      <w:r w:rsidR="007A2469">
        <w:rPr>
          <w:rFonts w:ascii="Times New Roman" w:eastAsia="Times New Roman" w:hAnsi="Times New Roman" w:cs="Times New Roman"/>
          <w:sz w:val="24"/>
          <w:szCs w:val="24"/>
        </w:rPr>
        <w:t xml:space="preserve">short-term and chronic sleep </w:t>
      </w:r>
      <w:r w:rsidR="005609E9">
        <w:rPr>
          <w:rFonts w:ascii="Times New Roman" w:eastAsia="Times New Roman" w:hAnsi="Times New Roman" w:cs="Times New Roman"/>
          <w:sz w:val="24"/>
          <w:szCs w:val="24"/>
        </w:rPr>
        <w:t>issues</w:t>
      </w:r>
      <w:r w:rsidR="00296385">
        <w:rPr>
          <w:rFonts w:ascii="Times New Roman" w:eastAsia="Times New Roman" w:hAnsi="Times New Roman" w:cs="Times New Roman"/>
          <w:sz w:val="24"/>
          <w:szCs w:val="24"/>
        </w:rPr>
        <w:t xml:space="preserve">, with </w:t>
      </w:r>
      <w:r w:rsidR="0052275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3858A9">
        <w:rPr>
          <w:rFonts w:ascii="Times New Roman" w:eastAsia="Times New Roman" w:hAnsi="Times New Roman" w:cs="Times New Roman"/>
          <w:sz w:val="24"/>
          <w:szCs w:val="24"/>
        </w:rPr>
        <w:t xml:space="preserve">higher </w:t>
      </w:r>
      <w:r w:rsidR="00212C32">
        <w:rPr>
          <w:rFonts w:ascii="Times New Roman" w:eastAsia="Times New Roman" w:hAnsi="Times New Roman" w:cs="Times New Roman"/>
          <w:sz w:val="24"/>
          <w:szCs w:val="24"/>
        </w:rPr>
        <w:t xml:space="preserve">likelihood </w:t>
      </w:r>
      <w:r w:rsidR="00F403E9">
        <w:rPr>
          <w:rFonts w:ascii="Times New Roman" w:eastAsia="Times New Roman" w:hAnsi="Times New Roman" w:cs="Times New Roman"/>
          <w:sz w:val="24"/>
          <w:szCs w:val="24"/>
        </w:rPr>
        <w:t>for</w:t>
      </w:r>
      <w:r w:rsidR="00644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2700">
        <w:rPr>
          <w:rFonts w:ascii="Times New Roman" w:eastAsia="Times New Roman" w:hAnsi="Times New Roman" w:cs="Times New Roman"/>
          <w:sz w:val="24"/>
          <w:szCs w:val="24"/>
        </w:rPr>
        <w:lastRenderedPageBreak/>
        <w:t>developing chronic sleep disturbances.</w:t>
      </w:r>
      <w:r w:rsidR="00BF3F70">
        <w:rPr>
          <w:rFonts w:ascii="Times New Roman" w:eastAsia="Times New Roman" w:hAnsi="Times New Roman" w:cs="Times New Roman"/>
          <w:sz w:val="24"/>
          <w:szCs w:val="24"/>
        </w:rPr>
        <w:t xml:space="preserve"> Lastly, </w:t>
      </w:r>
      <w:r w:rsidR="00FF1E6B">
        <w:rPr>
          <w:rFonts w:ascii="Times New Roman" w:eastAsia="Times New Roman" w:hAnsi="Times New Roman" w:cs="Times New Roman"/>
          <w:sz w:val="24"/>
          <w:szCs w:val="24"/>
        </w:rPr>
        <w:t>negative social support (e.g., feeling tension</w:t>
      </w:r>
      <w:r w:rsidR="00100BD5">
        <w:rPr>
          <w:rFonts w:ascii="Times New Roman" w:eastAsia="Times New Roman" w:hAnsi="Times New Roman" w:cs="Times New Roman"/>
          <w:sz w:val="24"/>
          <w:szCs w:val="24"/>
        </w:rPr>
        <w:t xml:space="preserve"> and arguing</w:t>
      </w:r>
      <w:r w:rsidR="00FF1E6B">
        <w:rPr>
          <w:rFonts w:ascii="Times New Roman" w:eastAsia="Times New Roman" w:hAnsi="Times New Roman" w:cs="Times New Roman"/>
          <w:sz w:val="24"/>
          <w:szCs w:val="24"/>
        </w:rPr>
        <w:t xml:space="preserve">) increased and maintained chronic sleep </w:t>
      </w:r>
      <w:r w:rsidR="001538DF">
        <w:rPr>
          <w:rFonts w:ascii="Times New Roman" w:eastAsia="Times New Roman" w:hAnsi="Times New Roman" w:cs="Times New Roman"/>
          <w:sz w:val="24"/>
          <w:szCs w:val="24"/>
        </w:rPr>
        <w:t>difficulties.</w:t>
      </w:r>
    </w:p>
    <w:p w14:paraId="4E73060C" w14:textId="56792FF9" w:rsidR="0096771D" w:rsidRDefault="00111956" w:rsidP="00323DEE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Building on this, </w:t>
      </w:r>
      <w:r w:rsidR="00E44B58">
        <w:rPr>
          <w:rFonts w:ascii="Times New Roman" w:eastAsia="Times New Roman" w:hAnsi="Times New Roman" w:cs="Times New Roman"/>
          <w:sz w:val="24"/>
          <w:szCs w:val="24"/>
        </w:rPr>
        <w:t xml:space="preserve">Troxel and colleagues (2010) </w:t>
      </w:r>
      <w:r w:rsidR="0043081B">
        <w:rPr>
          <w:rFonts w:ascii="Times New Roman" w:eastAsia="Times New Roman" w:hAnsi="Times New Roman" w:cs="Times New Roman"/>
          <w:sz w:val="24"/>
          <w:szCs w:val="24"/>
        </w:rPr>
        <w:t xml:space="preserve">studied </w:t>
      </w:r>
      <w:r w:rsidR="00452BD5">
        <w:rPr>
          <w:rFonts w:ascii="Times New Roman" w:eastAsia="Times New Roman" w:hAnsi="Times New Roman" w:cs="Times New Roman"/>
          <w:sz w:val="24"/>
          <w:szCs w:val="24"/>
        </w:rPr>
        <w:t xml:space="preserve">the effects of </w:t>
      </w:r>
      <w:r w:rsidR="0043081B">
        <w:rPr>
          <w:rFonts w:ascii="Times New Roman" w:eastAsia="Times New Roman" w:hAnsi="Times New Roman" w:cs="Times New Roman"/>
          <w:sz w:val="24"/>
          <w:szCs w:val="24"/>
        </w:rPr>
        <w:t xml:space="preserve">social support </w:t>
      </w:r>
      <w:r w:rsidR="006D6BE9">
        <w:rPr>
          <w:rFonts w:ascii="Times New Roman" w:eastAsia="Times New Roman" w:hAnsi="Times New Roman" w:cs="Times New Roman"/>
          <w:sz w:val="24"/>
          <w:szCs w:val="24"/>
        </w:rPr>
        <w:t>on</w:t>
      </w:r>
      <w:r w:rsidR="00704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B09F9">
        <w:rPr>
          <w:rFonts w:ascii="Times New Roman" w:eastAsia="Times New Roman" w:hAnsi="Times New Roman" w:cs="Times New Roman"/>
          <w:sz w:val="24"/>
          <w:szCs w:val="24"/>
        </w:rPr>
        <w:t xml:space="preserve">79 </w:t>
      </w:r>
      <w:r w:rsidR="0070470B">
        <w:rPr>
          <w:rFonts w:ascii="Times New Roman" w:eastAsia="Times New Roman" w:hAnsi="Times New Roman" w:cs="Times New Roman"/>
          <w:sz w:val="24"/>
          <w:szCs w:val="24"/>
        </w:rPr>
        <w:t xml:space="preserve">older adults </w:t>
      </w:r>
      <w:r w:rsidR="009F0D70">
        <w:rPr>
          <w:rFonts w:ascii="Times New Roman" w:eastAsia="Times New Roman" w:hAnsi="Times New Roman" w:cs="Times New Roman"/>
          <w:sz w:val="24"/>
          <w:szCs w:val="24"/>
        </w:rPr>
        <w:t xml:space="preserve">(aged 60 and older) </w:t>
      </w:r>
      <w:r w:rsidR="0070470B">
        <w:rPr>
          <w:rFonts w:ascii="Times New Roman" w:eastAsia="Times New Roman" w:hAnsi="Times New Roman" w:cs="Times New Roman"/>
          <w:sz w:val="24"/>
          <w:szCs w:val="24"/>
        </w:rPr>
        <w:t>with insomnia.</w:t>
      </w:r>
      <w:r w:rsidR="005F161B">
        <w:rPr>
          <w:rFonts w:ascii="Times New Roman" w:eastAsia="Times New Roman" w:hAnsi="Times New Roman" w:cs="Times New Roman"/>
          <w:sz w:val="24"/>
          <w:szCs w:val="24"/>
        </w:rPr>
        <w:t xml:space="preserve"> The researchers observed </w:t>
      </w:r>
      <w:r w:rsidR="00F766CC">
        <w:rPr>
          <w:rFonts w:ascii="Times New Roman" w:eastAsia="Times New Roman" w:hAnsi="Times New Roman" w:cs="Times New Roman"/>
          <w:sz w:val="24"/>
          <w:szCs w:val="24"/>
        </w:rPr>
        <w:t xml:space="preserve">that more social support was correlated with </w:t>
      </w:r>
      <w:r w:rsidR="00106838">
        <w:rPr>
          <w:rFonts w:ascii="Times New Roman" w:eastAsia="Times New Roman" w:hAnsi="Times New Roman" w:cs="Times New Roman"/>
          <w:sz w:val="24"/>
          <w:szCs w:val="24"/>
        </w:rPr>
        <w:t xml:space="preserve">less wake after sleep onset </w:t>
      </w:r>
      <w:r w:rsidR="00106838">
        <w:rPr>
          <w:rFonts w:ascii="Times New Roman" w:eastAsia="Times New Roman" w:hAnsi="Times New Roman" w:cs="Times New Roman"/>
          <w:sz w:val="24"/>
          <w:szCs w:val="24"/>
        </w:rPr>
        <w:t>(time spent awake after falling asleep)</w:t>
      </w:r>
      <w:r w:rsidR="00AC44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25E60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426673">
        <w:rPr>
          <w:rFonts w:ascii="Times New Roman" w:eastAsia="Times New Roman" w:hAnsi="Times New Roman" w:cs="Times New Roman"/>
          <w:sz w:val="24"/>
          <w:szCs w:val="24"/>
        </w:rPr>
        <w:t>diminished</w:t>
      </w:r>
      <w:r w:rsidR="00225E60">
        <w:rPr>
          <w:rFonts w:ascii="Times New Roman" w:eastAsia="Times New Roman" w:hAnsi="Times New Roman" w:cs="Times New Roman"/>
          <w:sz w:val="24"/>
          <w:szCs w:val="24"/>
        </w:rPr>
        <w:t xml:space="preserve"> sleep latenc</w:t>
      </w:r>
      <w:r w:rsidR="00426673">
        <w:rPr>
          <w:rFonts w:ascii="Times New Roman" w:eastAsia="Times New Roman" w:hAnsi="Times New Roman" w:cs="Times New Roman"/>
          <w:sz w:val="24"/>
          <w:szCs w:val="24"/>
        </w:rPr>
        <w:t>y</w:t>
      </w:r>
      <w:r w:rsidR="00225E60">
        <w:rPr>
          <w:rFonts w:ascii="Times New Roman" w:eastAsia="Times New Roman" w:hAnsi="Times New Roman" w:cs="Times New Roman"/>
          <w:sz w:val="24"/>
          <w:szCs w:val="24"/>
        </w:rPr>
        <w:t xml:space="preserve"> (time to fall asleep after </w:t>
      </w:r>
      <w:r w:rsidR="00147F8B">
        <w:rPr>
          <w:rFonts w:ascii="Times New Roman" w:eastAsia="Times New Roman" w:hAnsi="Times New Roman" w:cs="Times New Roman"/>
          <w:sz w:val="24"/>
          <w:szCs w:val="24"/>
        </w:rPr>
        <w:t>going to bed</w:t>
      </w:r>
      <w:r w:rsidR="00225E60">
        <w:rPr>
          <w:rFonts w:ascii="Times New Roman" w:eastAsia="Times New Roman" w:hAnsi="Times New Roman" w:cs="Times New Roman"/>
          <w:sz w:val="24"/>
          <w:szCs w:val="24"/>
        </w:rPr>
        <w:t>)</w:t>
      </w:r>
      <w:r w:rsidR="00AB3C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4564E">
        <w:rPr>
          <w:rFonts w:ascii="Times New Roman" w:eastAsia="Times New Roman" w:hAnsi="Times New Roman" w:cs="Times New Roman"/>
          <w:sz w:val="24"/>
          <w:szCs w:val="24"/>
        </w:rPr>
        <w:t>reflecting enhanced sleep quality.</w:t>
      </w:r>
      <w:r w:rsidR="00A03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204CA">
        <w:rPr>
          <w:rFonts w:ascii="Times New Roman" w:eastAsia="Times New Roman" w:hAnsi="Times New Roman" w:cs="Times New Roman"/>
          <w:sz w:val="24"/>
          <w:szCs w:val="24"/>
        </w:rPr>
        <w:t>Collectively</w:t>
      </w:r>
      <w:r w:rsidR="00631072">
        <w:rPr>
          <w:rFonts w:ascii="Times New Roman" w:eastAsia="Times New Roman" w:hAnsi="Times New Roman" w:cs="Times New Roman"/>
          <w:sz w:val="24"/>
          <w:szCs w:val="24"/>
        </w:rPr>
        <w:t>,</w:t>
      </w:r>
      <w:r w:rsidR="007204CA">
        <w:rPr>
          <w:rFonts w:ascii="Times New Roman" w:eastAsia="Times New Roman" w:hAnsi="Times New Roman" w:cs="Times New Roman"/>
          <w:sz w:val="24"/>
          <w:szCs w:val="24"/>
        </w:rPr>
        <w:t xml:space="preserve"> th</w:t>
      </w:r>
      <w:r w:rsidR="00AB48FB">
        <w:rPr>
          <w:rFonts w:ascii="Times New Roman" w:eastAsia="Times New Roman" w:hAnsi="Times New Roman" w:cs="Times New Roman"/>
          <w:sz w:val="24"/>
          <w:szCs w:val="24"/>
        </w:rPr>
        <w:t>is</w:t>
      </w:r>
      <w:r w:rsidR="007204CA">
        <w:rPr>
          <w:rFonts w:ascii="Times New Roman" w:eastAsia="Times New Roman" w:hAnsi="Times New Roman" w:cs="Times New Roman"/>
          <w:sz w:val="24"/>
          <w:szCs w:val="24"/>
        </w:rPr>
        <w:t xml:space="preserve"> evidence </w:t>
      </w:r>
      <w:r w:rsidR="00B4785E">
        <w:rPr>
          <w:rFonts w:ascii="Times New Roman" w:eastAsia="Times New Roman" w:hAnsi="Times New Roman" w:cs="Times New Roman"/>
          <w:sz w:val="24"/>
          <w:szCs w:val="24"/>
        </w:rPr>
        <w:t>reveals</w:t>
      </w:r>
      <w:r w:rsidR="00AC1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0EA5">
        <w:rPr>
          <w:rFonts w:ascii="Times New Roman" w:eastAsia="Times New Roman" w:hAnsi="Times New Roman" w:cs="Times New Roman"/>
          <w:sz w:val="24"/>
          <w:szCs w:val="24"/>
        </w:rPr>
        <w:t xml:space="preserve">the importance of social </w:t>
      </w:r>
      <w:r w:rsidR="007E04CD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="00CF3CC0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423C1D">
        <w:rPr>
          <w:rFonts w:ascii="Times New Roman" w:eastAsia="Times New Roman" w:hAnsi="Times New Roman" w:cs="Times New Roman"/>
          <w:sz w:val="24"/>
          <w:szCs w:val="24"/>
        </w:rPr>
        <w:t>sleep</w:t>
      </w:r>
      <w:r w:rsidR="00AE7966">
        <w:rPr>
          <w:rFonts w:ascii="Times New Roman" w:eastAsia="Times New Roman" w:hAnsi="Times New Roman" w:cs="Times New Roman"/>
          <w:sz w:val="24"/>
          <w:szCs w:val="24"/>
        </w:rPr>
        <w:t xml:space="preserve"> and overall </w:t>
      </w:r>
      <w:r w:rsidR="0089253E">
        <w:rPr>
          <w:rFonts w:ascii="Times New Roman" w:eastAsia="Times New Roman" w:hAnsi="Times New Roman" w:cs="Times New Roman"/>
          <w:sz w:val="24"/>
          <w:szCs w:val="24"/>
        </w:rPr>
        <w:t>wellbeing</w:t>
      </w:r>
      <w:r w:rsidR="00242885">
        <w:rPr>
          <w:rFonts w:ascii="Times New Roman" w:eastAsia="Times New Roman" w:hAnsi="Times New Roman" w:cs="Times New Roman"/>
          <w:sz w:val="24"/>
          <w:szCs w:val="24"/>
        </w:rPr>
        <w:t xml:space="preserve"> (Gosling et al., 2014; Troxel et al., 2010)</w:t>
      </w:r>
      <w:r w:rsidR="00240C79">
        <w:rPr>
          <w:rFonts w:ascii="Times New Roman" w:eastAsia="Times New Roman" w:hAnsi="Times New Roman" w:cs="Times New Roman"/>
          <w:sz w:val="24"/>
          <w:szCs w:val="24"/>
        </w:rPr>
        <w:t>.</w:t>
      </w:r>
      <w:r w:rsidR="00631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771D">
        <w:rPr>
          <w:rFonts w:ascii="Times New Roman" w:eastAsia="Times New Roman" w:hAnsi="Times New Roman" w:cs="Times New Roman"/>
          <w:sz w:val="24"/>
          <w:szCs w:val="24"/>
        </w:rPr>
        <w:t xml:space="preserve">Despite these results, the Gosling and colleagues (2014) study consists of limitations involving, participants </w:t>
      </w:r>
      <w:r w:rsidR="00C101F2">
        <w:rPr>
          <w:rFonts w:ascii="Times New Roman" w:eastAsia="Times New Roman" w:hAnsi="Times New Roman" w:cs="Times New Roman"/>
          <w:sz w:val="24"/>
          <w:szCs w:val="24"/>
        </w:rPr>
        <w:t xml:space="preserve">being </w:t>
      </w:r>
      <w:r w:rsidR="0096771D">
        <w:rPr>
          <w:rFonts w:ascii="Times New Roman" w:eastAsia="Times New Roman" w:hAnsi="Times New Roman" w:cs="Times New Roman"/>
          <w:sz w:val="24"/>
          <w:szCs w:val="24"/>
        </w:rPr>
        <w:t>exclusively interviewed</w:t>
      </w:r>
      <w:r w:rsidR="00AB670D">
        <w:rPr>
          <w:rFonts w:ascii="Times New Roman" w:eastAsia="Times New Roman" w:hAnsi="Times New Roman" w:cs="Times New Roman"/>
          <w:sz w:val="24"/>
          <w:szCs w:val="24"/>
        </w:rPr>
        <w:t xml:space="preserve"> once every 4 years</w:t>
      </w:r>
      <w:r w:rsidR="004B3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20A37">
        <w:rPr>
          <w:rFonts w:ascii="Times New Roman" w:eastAsia="Times New Roman" w:hAnsi="Times New Roman" w:cs="Times New Roman"/>
          <w:sz w:val="24"/>
          <w:szCs w:val="24"/>
        </w:rPr>
        <w:t xml:space="preserve">causing </w:t>
      </w:r>
      <w:r w:rsidR="00DF398E">
        <w:rPr>
          <w:rFonts w:ascii="Times New Roman" w:eastAsia="Times New Roman" w:hAnsi="Times New Roman" w:cs="Times New Roman"/>
          <w:sz w:val="24"/>
          <w:szCs w:val="24"/>
        </w:rPr>
        <w:t xml:space="preserve">the chronic </w:t>
      </w:r>
      <w:r w:rsidR="008B2311">
        <w:rPr>
          <w:rFonts w:ascii="Times New Roman" w:eastAsia="Times New Roman" w:hAnsi="Times New Roman" w:cs="Times New Roman"/>
          <w:sz w:val="24"/>
          <w:szCs w:val="24"/>
        </w:rPr>
        <w:t>sleep classification</w:t>
      </w:r>
      <w:r w:rsidR="00CC7BE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1A2C8E">
        <w:rPr>
          <w:rFonts w:ascii="Times New Roman" w:eastAsia="Times New Roman" w:hAnsi="Times New Roman" w:cs="Times New Roman"/>
          <w:sz w:val="24"/>
          <w:szCs w:val="24"/>
        </w:rPr>
        <w:t>be inferential.</w:t>
      </w:r>
      <w:r w:rsidR="00D64A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643D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7C7BB6">
        <w:rPr>
          <w:rFonts w:ascii="Times New Roman" w:eastAsia="Times New Roman" w:hAnsi="Times New Roman" w:cs="Times New Roman"/>
          <w:sz w:val="24"/>
          <w:szCs w:val="24"/>
        </w:rPr>
        <w:t xml:space="preserve"> impacts of </w:t>
      </w:r>
      <w:r w:rsidR="00884914">
        <w:rPr>
          <w:rFonts w:ascii="Times New Roman" w:eastAsia="Times New Roman" w:hAnsi="Times New Roman" w:cs="Times New Roman"/>
          <w:sz w:val="24"/>
          <w:szCs w:val="24"/>
        </w:rPr>
        <w:t>job stress</w:t>
      </w:r>
      <w:r w:rsidR="00F719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E178D">
        <w:rPr>
          <w:rFonts w:ascii="Times New Roman" w:eastAsia="Times New Roman" w:hAnsi="Times New Roman" w:cs="Times New Roman"/>
          <w:sz w:val="24"/>
          <w:szCs w:val="24"/>
        </w:rPr>
        <w:t>may</w:t>
      </w:r>
      <w:r w:rsidR="00884914">
        <w:rPr>
          <w:rFonts w:ascii="Times New Roman" w:eastAsia="Times New Roman" w:hAnsi="Times New Roman" w:cs="Times New Roman"/>
          <w:sz w:val="24"/>
          <w:szCs w:val="24"/>
        </w:rPr>
        <w:t xml:space="preserve"> occur </w:t>
      </w:r>
      <w:r w:rsidR="001E29B8">
        <w:rPr>
          <w:rFonts w:ascii="Times New Roman" w:eastAsia="Times New Roman" w:hAnsi="Times New Roman" w:cs="Times New Roman"/>
          <w:sz w:val="24"/>
          <w:szCs w:val="24"/>
        </w:rPr>
        <w:t>temporarily</w:t>
      </w:r>
      <w:r w:rsidR="000A66FF">
        <w:rPr>
          <w:rFonts w:ascii="Times New Roman" w:eastAsia="Times New Roman" w:hAnsi="Times New Roman" w:cs="Times New Roman"/>
          <w:sz w:val="24"/>
          <w:szCs w:val="24"/>
        </w:rPr>
        <w:t xml:space="preserve">, as after 4 to 8 </w:t>
      </w:r>
      <w:r w:rsidR="00D6146C">
        <w:rPr>
          <w:rFonts w:ascii="Times New Roman" w:eastAsia="Times New Roman" w:hAnsi="Times New Roman" w:cs="Times New Roman"/>
          <w:sz w:val="24"/>
          <w:szCs w:val="24"/>
        </w:rPr>
        <w:t>years’</w:t>
      </w:r>
      <w:r w:rsidR="004C3B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0203">
        <w:rPr>
          <w:rFonts w:ascii="Times New Roman" w:eastAsia="Times New Roman" w:hAnsi="Times New Roman" w:cs="Times New Roman"/>
          <w:sz w:val="24"/>
          <w:szCs w:val="24"/>
        </w:rPr>
        <w:t>circumstances relating work change (e.g.,</w:t>
      </w:r>
      <w:r w:rsidR="006220B3">
        <w:rPr>
          <w:rFonts w:ascii="Times New Roman" w:eastAsia="Times New Roman" w:hAnsi="Times New Roman" w:cs="Times New Roman"/>
          <w:sz w:val="24"/>
          <w:szCs w:val="24"/>
        </w:rPr>
        <w:t xml:space="preserve"> having a</w:t>
      </w:r>
      <w:r w:rsidR="005C02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3E88">
        <w:rPr>
          <w:rFonts w:ascii="Times New Roman" w:eastAsia="Times New Roman" w:hAnsi="Times New Roman" w:cs="Times New Roman"/>
          <w:sz w:val="24"/>
          <w:szCs w:val="24"/>
        </w:rPr>
        <w:t>new job</w:t>
      </w:r>
      <w:r w:rsidR="00BD120A">
        <w:rPr>
          <w:rFonts w:ascii="Times New Roman" w:eastAsia="Times New Roman" w:hAnsi="Times New Roman" w:cs="Times New Roman"/>
          <w:sz w:val="24"/>
          <w:szCs w:val="24"/>
        </w:rPr>
        <w:t>)</w:t>
      </w:r>
      <w:r w:rsidR="00C77102">
        <w:rPr>
          <w:rFonts w:ascii="Times New Roman" w:eastAsia="Times New Roman" w:hAnsi="Times New Roman" w:cs="Times New Roman"/>
          <w:sz w:val="24"/>
          <w:szCs w:val="24"/>
        </w:rPr>
        <w:t>.</w:t>
      </w:r>
      <w:r w:rsidR="00DF7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24BA">
        <w:rPr>
          <w:rFonts w:ascii="Times New Roman" w:eastAsia="Times New Roman" w:hAnsi="Times New Roman" w:cs="Times New Roman"/>
          <w:sz w:val="24"/>
          <w:szCs w:val="24"/>
        </w:rPr>
        <w:t>Also, t</w:t>
      </w:r>
      <w:r w:rsidR="008E60DC">
        <w:rPr>
          <w:rFonts w:ascii="Times New Roman" w:eastAsia="Times New Roman" w:hAnsi="Times New Roman" w:cs="Times New Roman"/>
          <w:sz w:val="24"/>
          <w:szCs w:val="24"/>
        </w:rPr>
        <w:t>he</w:t>
      </w:r>
      <w:r w:rsidR="00031098">
        <w:rPr>
          <w:rFonts w:ascii="Times New Roman" w:eastAsia="Times New Roman" w:hAnsi="Times New Roman" w:cs="Times New Roman"/>
          <w:sz w:val="24"/>
          <w:szCs w:val="24"/>
        </w:rPr>
        <w:t xml:space="preserve"> researchers </w:t>
      </w:r>
      <w:r w:rsidR="007218C4">
        <w:rPr>
          <w:rFonts w:ascii="Times New Roman" w:eastAsia="Times New Roman" w:hAnsi="Times New Roman" w:cs="Times New Roman"/>
          <w:sz w:val="24"/>
          <w:szCs w:val="24"/>
        </w:rPr>
        <w:t>used</w:t>
      </w:r>
      <w:r w:rsidR="00031098">
        <w:rPr>
          <w:rFonts w:ascii="Times New Roman" w:eastAsia="Times New Roman" w:hAnsi="Times New Roman" w:cs="Times New Roman"/>
          <w:sz w:val="24"/>
          <w:szCs w:val="24"/>
        </w:rPr>
        <w:t xml:space="preserve"> the Goldberg Depression and Anxiety Scales questionnaire to </w:t>
      </w:r>
      <w:r w:rsidR="00AA1E1D">
        <w:rPr>
          <w:rFonts w:ascii="Times New Roman" w:eastAsia="Times New Roman" w:hAnsi="Times New Roman" w:cs="Times New Roman"/>
          <w:sz w:val="24"/>
          <w:szCs w:val="24"/>
        </w:rPr>
        <w:t>evaluate</w:t>
      </w:r>
      <w:r w:rsidR="00031098">
        <w:rPr>
          <w:rFonts w:ascii="Times New Roman" w:eastAsia="Times New Roman" w:hAnsi="Times New Roman" w:cs="Times New Roman"/>
          <w:sz w:val="24"/>
          <w:szCs w:val="24"/>
        </w:rPr>
        <w:t xml:space="preserve"> sleep complications instead of a</w:t>
      </w:r>
      <w:r w:rsidR="009052C5">
        <w:rPr>
          <w:rFonts w:ascii="Times New Roman" w:eastAsia="Times New Roman" w:hAnsi="Times New Roman" w:cs="Times New Roman"/>
          <w:sz w:val="24"/>
          <w:szCs w:val="24"/>
        </w:rPr>
        <w:t>n</w:t>
      </w:r>
      <w:r w:rsidR="00031098">
        <w:rPr>
          <w:rFonts w:ascii="Times New Roman" w:eastAsia="Times New Roman" w:hAnsi="Times New Roman" w:cs="Times New Roman"/>
          <w:sz w:val="24"/>
          <w:szCs w:val="24"/>
        </w:rPr>
        <w:t xml:space="preserve"> established sleep questionnaire, </w:t>
      </w:r>
      <w:r w:rsidR="00B27844">
        <w:rPr>
          <w:rFonts w:ascii="Times New Roman" w:eastAsia="Times New Roman" w:hAnsi="Times New Roman" w:cs="Times New Roman"/>
          <w:sz w:val="24"/>
          <w:szCs w:val="24"/>
        </w:rPr>
        <w:t>limiting</w:t>
      </w:r>
      <w:r w:rsidR="00B9283D">
        <w:rPr>
          <w:rFonts w:ascii="Times New Roman" w:eastAsia="Times New Roman" w:hAnsi="Times New Roman" w:cs="Times New Roman"/>
          <w:sz w:val="24"/>
          <w:szCs w:val="24"/>
        </w:rPr>
        <w:t xml:space="preserve"> internal </w:t>
      </w:r>
      <w:r w:rsidR="00BD705E">
        <w:rPr>
          <w:rFonts w:ascii="Times New Roman" w:eastAsia="Times New Roman" w:hAnsi="Times New Roman" w:cs="Times New Roman"/>
          <w:sz w:val="24"/>
          <w:szCs w:val="24"/>
        </w:rPr>
        <w:t>validity</w:t>
      </w:r>
      <w:r w:rsidR="00B9283D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857C0">
        <w:rPr>
          <w:rFonts w:ascii="Times New Roman" w:eastAsia="Times New Roman" w:hAnsi="Times New Roman" w:cs="Times New Roman"/>
          <w:sz w:val="24"/>
          <w:szCs w:val="24"/>
        </w:rPr>
        <w:t>These</w:t>
      </w:r>
      <w:r w:rsidR="008B04EC">
        <w:rPr>
          <w:rFonts w:ascii="Times New Roman" w:eastAsia="Times New Roman" w:hAnsi="Times New Roman" w:cs="Times New Roman"/>
          <w:sz w:val="24"/>
          <w:szCs w:val="24"/>
        </w:rPr>
        <w:t xml:space="preserve"> findings </w:t>
      </w:r>
      <w:r w:rsidR="00A77EFE">
        <w:rPr>
          <w:rFonts w:ascii="Times New Roman" w:eastAsia="Times New Roman" w:hAnsi="Times New Roman" w:cs="Times New Roman"/>
          <w:sz w:val="24"/>
          <w:szCs w:val="24"/>
        </w:rPr>
        <w:t xml:space="preserve">confirm </w:t>
      </w:r>
      <w:r w:rsidR="008C584F">
        <w:rPr>
          <w:rFonts w:ascii="Times New Roman" w:eastAsia="Times New Roman" w:hAnsi="Times New Roman" w:cs="Times New Roman"/>
          <w:sz w:val="24"/>
          <w:szCs w:val="24"/>
        </w:rPr>
        <w:t xml:space="preserve">the importance </w:t>
      </w:r>
      <w:r w:rsidR="00B93D50">
        <w:rPr>
          <w:rFonts w:ascii="Times New Roman" w:eastAsia="Times New Roman" w:hAnsi="Times New Roman" w:cs="Times New Roman"/>
          <w:sz w:val="24"/>
          <w:szCs w:val="24"/>
        </w:rPr>
        <w:t>of psychologists</w:t>
      </w:r>
      <w:r w:rsidR="00914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5768">
        <w:rPr>
          <w:rFonts w:ascii="Times New Roman" w:eastAsia="Times New Roman" w:hAnsi="Times New Roman" w:cs="Times New Roman"/>
          <w:sz w:val="24"/>
          <w:szCs w:val="24"/>
        </w:rPr>
        <w:t>inquiring</w:t>
      </w:r>
      <w:r w:rsidR="002A723A">
        <w:rPr>
          <w:rFonts w:ascii="Times New Roman" w:eastAsia="Times New Roman" w:hAnsi="Times New Roman" w:cs="Times New Roman"/>
          <w:sz w:val="24"/>
          <w:szCs w:val="24"/>
        </w:rPr>
        <w:t xml:space="preserve"> about</w:t>
      </w:r>
      <w:r w:rsidR="00B93D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0215">
        <w:rPr>
          <w:rFonts w:ascii="Times New Roman" w:eastAsia="Times New Roman" w:hAnsi="Times New Roman" w:cs="Times New Roman"/>
          <w:sz w:val="24"/>
          <w:szCs w:val="24"/>
        </w:rPr>
        <w:t>individual’s</w:t>
      </w:r>
      <w:r w:rsidR="003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4368">
        <w:rPr>
          <w:rFonts w:ascii="Times New Roman" w:eastAsia="Times New Roman" w:hAnsi="Times New Roman" w:cs="Times New Roman"/>
          <w:sz w:val="24"/>
          <w:szCs w:val="24"/>
        </w:rPr>
        <w:t xml:space="preserve">social and cultural </w:t>
      </w:r>
      <w:r w:rsidR="009F5BE2">
        <w:rPr>
          <w:rFonts w:ascii="Times New Roman" w:eastAsia="Times New Roman" w:hAnsi="Times New Roman" w:cs="Times New Roman"/>
          <w:sz w:val="24"/>
          <w:szCs w:val="24"/>
        </w:rPr>
        <w:t>background</w:t>
      </w:r>
      <w:r w:rsidR="00412CC7">
        <w:rPr>
          <w:rFonts w:ascii="Times New Roman" w:eastAsia="Times New Roman" w:hAnsi="Times New Roman" w:cs="Times New Roman"/>
          <w:sz w:val="24"/>
          <w:szCs w:val="24"/>
        </w:rPr>
        <w:t>s</w:t>
      </w:r>
      <w:r w:rsidR="006C2B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94515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6442EF">
        <w:rPr>
          <w:rFonts w:ascii="Times New Roman" w:eastAsia="Times New Roman" w:hAnsi="Times New Roman" w:cs="Times New Roman"/>
          <w:sz w:val="24"/>
          <w:szCs w:val="24"/>
        </w:rPr>
        <w:t>treating</w:t>
      </w:r>
      <w:r w:rsidR="00894515">
        <w:rPr>
          <w:rFonts w:ascii="Times New Roman" w:eastAsia="Times New Roman" w:hAnsi="Times New Roman" w:cs="Times New Roman"/>
          <w:sz w:val="24"/>
          <w:szCs w:val="24"/>
        </w:rPr>
        <w:t xml:space="preserve"> chronic insomnia.</w:t>
      </w:r>
    </w:p>
    <w:p w14:paraId="1E8246C3" w14:textId="715B5402" w:rsidR="000E71EB" w:rsidRDefault="0012466F" w:rsidP="00EE7BF7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essay has </w:t>
      </w:r>
      <w:r w:rsidR="008E5FBC">
        <w:rPr>
          <w:rFonts w:ascii="Times New Roman" w:eastAsia="Times New Roman" w:hAnsi="Times New Roman" w:cs="Times New Roman"/>
          <w:sz w:val="24"/>
          <w:szCs w:val="24"/>
        </w:rPr>
        <w:t xml:space="preserve">examined how psychologists </w:t>
      </w:r>
      <w:r w:rsidR="0064062B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r w:rsidR="008E5FBC">
        <w:rPr>
          <w:rFonts w:ascii="Times New Roman" w:eastAsia="Times New Roman" w:hAnsi="Times New Roman" w:cs="Times New Roman"/>
          <w:sz w:val="24"/>
          <w:szCs w:val="24"/>
        </w:rPr>
        <w:t>provide support and treatment for individuals suffering from chronic insomnia</w:t>
      </w:r>
      <w:r w:rsidR="00D66F11">
        <w:rPr>
          <w:rFonts w:ascii="Times New Roman" w:eastAsia="Times New Roman" w:hAnsi="Times New Roman" w:cs="Times New Roman"/>
          <w:sz w:val="24"/>
          <w:szCs w:val="24"/>
        </w:rPr>
        <w:t>.</w:t>
      </w:r>
      <w:r w:rsidR="00AD73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45B1F">
        <w:rPr>
          <w:rFonts w:ascii="Times New Roman" w:eastAsia="Times New Roman" w:hAnsi="Times New Roman" w:cs="Times New Roman"/>
          <w:sz w:val="24"/>
          <w:szCs w:val="24"/>
        </w:rPr>
        <w:t xml:space="preserve">A psychological intervention which has </w:t>
      </w:r>
      <w:r w:rsidR="001D3BE9">
        <w:rPr>
          <w:rFonts w:ascii="Times New Roman" w:eastAsia="Times New Roman" w:hAnsi="Times New Roman" w:cs="Times New Roman"/>
          <w:sz w:val="24"/>
          <w:szCs w:val="24"/>
        </w:rPr>
        <w:t>received substantial evidence</w:t>
      </w:r>
      <w:r w:rsidR="00A6533A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="00A6533A">
        <w:rPr>
          <w:rFonts w:ascii="Times New Roman" w:eastAsia="Times New Roman" w:hAnsi="Times New Roman" w:cs="Times New Roman"/>
          <w:sz w:val="24"/>
          <w:szCs w:val="24"/>
        </w:rPr>
        <w:t>Cognitive Behavioural Treatments for Insomnia (CBT-I</w:t>
      </w:r>
      <w:r w:rsidR="0020339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="00203399">
        <w:rPr>
          <w:rFonts w:ascii="Times New Roman" w:eastAsia="Times New Roman" w:hAnsi="Times New Roman" w:cs="Times New Roman"/>
          <w:sz w:val="24"/>
          <w:szCs w:val="24"/>
        </w:rPr>
        <w:t>McCrae et al., 2019; Edinger et al., 2021</w:t>
      </w:r>
      <w:r w:rsidR="00A6533A">
        <w:rPr>
          <w:rFonts w:ascii="Times New Roman" w:eastAsia="Times New Roman" w:hAnsi="Times New Roman" w:cs="Times New Roman"/>
          <w:sz w:val="24"/>
          <w:szCs w:val="24"/>
        </w:rPr>
        <w:t>). It functions by teaching individuals sleep hygiene</w:t>
      </w:r>
      <w:r w:rsidR="004B1728">
        <w:rPr>
          <w:rFonts w:ascii="Times New Roman" w:eastAsia="Times New Roman" w:hAnsi="Times New Roman" w:cs="Times New Roman"/>
          <w:sz w:val="24"/>
          <w:szCs w:val="24"/>
        </w:rPr>
        <w:t>;</w:t>
      </w:r>
      <w:r w:rsidR="00A65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7884">
        <w:rPr>
          <w:rFonts w:ascii="Times New Roman" w:eastAsia="Times New Roman" w:hAnsi="Times New Roman" w:cs="Times New Roman"/>
          <w:sz w:val="24"/>
          <w:szCs w:val="24"/>
        </w:rPr>
        <w:t xml:space="preserve">adopting </w:t>
      </w:r>
      <w:r w:rsidR="00275C39">
        <w:rPr>
          <w:rFonts w:ascii="Times New Roman" w:eastAsia="Times New Roman" w:hAnsi="Times New Roman" w:cs="Times New Roman"/>
          <w:sz w:val="24"/>
          <w:szCs w:val="24"/>
        </w:rPr>
        <w:t xml:space="preserve">better sleep habits </w:t>
      </w:r>
      <w:r w:rsidR="00A8245D">
        <w:rPr>
          <w:rFonts w:ascii="Times New Roman" w:eastAsia="Times New Roman" w:hAnsi="Times New Roman" w:cs="Times New Roman"/>
          <w:sz w:val="24"/>
          <w:szCs w:val="24"/>
        </w:rPr>
        <w:t>(i.e., setting regular bed and wake times)</w:t>
      </w:r>
      <w:r w:rsidR="004B1728">
        <w:rPr>
          <w:rFonts w:ascii="Times New Roman" w:eastAsia="Times New Roman" w:hAnsi="Times New Roman" w:cs="Times New Roman"/>
          <w:sz w:val="24"/>
          <w:szCs w:val="24"/>
        </w:rPr>
        <w:t>;</w:t>
      </w:r>
      <w:r w:rsidR="00A8245D">
        <w:rPr>
          <w:rFonts w:ascii="Times New Roman" w:eastAsia="Times New Roman" w:hAnsi="Times New Roman" w:cs="Times New Roman"/>
          <w:sz w:val="24"/>
          <w:szCs w:val="24"/>
        </w:rPr>
        <w:t xml:space="preserve"> practicing meditation</w:t>
      </w:r>
      <w:r w:rsidR="004B1728">
        <w:rPr>
          <w:rFonts w:ascii="Times New Roman" w:eastAsia="Times New Roman" w:hAnsi="Times New Roman" w:cs="Times New Roman"/>
          <w:sz w:val="24"/>
          <w:szCs w:val="24"/>
        </w:rPr>
        <w:t>;</w:t>
      </w:r>
      <w:r w:rsidR="00A8245D">
        <w:rPr>
          <w:rFonts w:ascii="Times New Roman" w:eastAsia="Times New Roman" w:hAnsi="Times New Roman" w:cs="Times New Roman"/>
          <w:sz w:val="24"/>
          <w:szCs w:val="24"/>
        </w:rPr>
        <w:t xml:space="preserve"> and challenging </w:t>
      </w:r>
      <w:r w:rsidR="008940E2">
        <w:rPr>
          <w:rFonts w:ascii="Times New Roman" w:eastAsia="Times New Roman" w:hAnsi="Times New Roman" w:cs="Times New Roman"/>
          <w:sz w:val="24"/>
          <w:szCs w:val="24"/>
        </w:rPr>
        <w:t>distorted cognitions (e.g., “No matter what I do</w:t>
      </w:r>
      <w:r w:rsidR="00B8645C">
        <w:rPr>
          <w:rFonts w:ascii="Times New Roman" w:eastAsia="Times New Roman" w:hAnsi="Times New Roman" w:cs="Times New Roman"/>
          <w:sz w:val="24"/>
          <w:szCs w:val="24"/>
        </w:rPr>
        <w:t>,</w:t>
      </w:r>
      <w:r w:rsidR="008940E2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="004B1728">
        <w:rPr>
          <w:rFonts w:ascii="Times New Roman" w:eastAsia="Times New Roman" w:hAnsi="Times New Roman" w:cs="Times New Roman"/>
          <w:sz w:val="24"/>
          <w:szCs w:val="24"/>
        </w:rPr>
        <w:t>c</w:t>
      </w:r>
      <w:r w:rsidR="008940E2">
        <w:rPr>
          <w:rFonts w:ascii="Times New Roman" w:eastAsia="Times New Roman" w:hAnsi="Times New Roman" w:cs="Times New Roman"/>
          <w:sz w:val="24"/>
          <w:szCs w:val="24"/>
        </w:rPr>
        <w:t>annot sleep” to “I can improve my sleep”</w:t>
      </w:r>
      <w:r w:rsidR="00B8645C">
        <w:rPr>
          <w:rFonts w:ascii="Times New Roman" w:eastAsia="Times New Roman" w:hAnsi="Times New Roman" w:cs="Times New Roman"/>
          <w:sz w:val="24"/>
          <w:szCs w:val="24"/>
        </w:rPr>
        <w:t>)</w:t>
      </w:r>
      <w:r w:rsidR="00203399">
        <w:rPr>
          <w:rFonts w:ascii="Times New Roman" w:eastAsia="Times New Roman" w:hAnsi="Times New Roman" w:cs="Times New Roman"/>
          <w:sz w:val="24"/>
          <w:szCs w:val="24"/>
        </w:rPr>
        <w:t>.</w:t>
      </w:r>
      <w:r w:rsidR="00420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6859">
        <w:rPr>
          <w:rFonts w:ascii="Times New Roman" w:eastAsia="Times New Roman" w:hAnsi="Times New Roman" w:cs="Times New Roman"/>
          <w:sz w:val="24"/>
          <w:szCs w:val="24"/>
        </w:rPr>
        <w:t xml:space="preserve">Bright Light Therapy (LT) is a </w:t>
      </w:r>
      <w:r w:rsidR="003D701F">
        <w:rPr>
          <w:rFonts w:ascii="Times New Roman" w:eastAsia="Times New Roman" w:hAnsi="Times New Roman" w:cs="Times New Roman"/>
          <w:sz w:val="24"/>
          <w:szCs w:val="24"/>
        </w:rPr>
        <w:t>biologically based</w:t>
      </w:r>
      <w:r w:rsidR="00830D97">
        <w:rPr>
          <w:rFonts w:ascii="Times New Roman" w:eastAsia="Times New Roman" w:hAnsi="Times New Roman" w:cs="Times New Roman"/>
          <w:sz w:val="24"/>
          <w:szCs w:val="24"/>
        </w:rPr>
        <w:t xml:space="preserve"> treatment which is currently being research</w:t>
      </w:r>
      <w:r w:rsidR="00946643">
        <w:rPr>
          <w:rFonts w:ascii="Times New Roman" w:eastAsia="Times New Roman" w:hAnsi="Times New Roman" w:cs="Times New Roman"/>
          <w:sz w:val="24"/>
          <w:szCs w:val="24"/>
        </w:rPr>
        <w:t>ed</w:t>
      </w:r>
      <w:r w:rsidR="00830D97">
        <w:rPr>
          <w:rFonts w:ascii="Times New Roman" w:eastAsia="Times New Roman" w:hAnsi="Times New Roman" w:cs="Times New Roman"/>
          <w:sz w:val="24"/>
          <w:szCs w:val="24"/>
        </w:rPr>
        <w:t xml:space="preserve"> with promising results</w:t>
      </w:r>
      <w:r w:rsidR="0045342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4D20F5">
        <w:rPr>
          <w:rFonts w:ascii="Times New Roman" w:eastAsia="Times New Roman" w:hAnsi="Times New Roman" w:cs="Times New Roman"/>
          <w:sz w:val="24"/>
          <w:szCs w:val="24"/>
        </w:rPr>
        <w:t>Chambe et al., 2023; Miller et al., 2015</w:t>
      </w:r>
      <w:r w:rsidR="00453420">
        <w:rPr>
          <w:rFonts w:ascii="Times New Roman" w:eastAsia="Times New Roman" w:hAnsi="Times New Roman" w:cs="Times New Roman"/>
          <w:sz w:val="24"/>
          <w:szCs w:val="24"/>
        </w:rPr>
        <w:t>)</w:t>
      </w:r>
      <w:r w:rsidR="00764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674111">
        <w:rPr>
          <w:rFonts w:ascii="Times New Roman" w:eastAsia="Times New Roman" w:hAnsi="Times New Roman" w:cs="Times New Roman"/>
          <w:sz w:val="24"/>
          <w:szCs w:val="24"/>
        </w:rPr>
        <w:t>The treatment</w:t>
      </w:r>
      <w:r w:rsidR="00C167D4">
        <w:rPr>
          <w:rFonts w:ascii="Times New Roman" w:eastAsia="Times New Roman" w:hAnsi="Times New Roman" w:cs="Times New Roman"/>
          <w:sz w:val="24"/>
          <w:szCs w:val="24"/>
        </w:rPr>
        <w:t xml:space="preserve"> addresses </w:t>
      </w:r>
      <w:r w:rsidR="00861B1D">
        <w:rPr>
          <w:rFonts w:ascii="Times New Roman" w:eastAsia="Times New Roman" w:hAnsi="Times New Roman" w:cs="Times New Roman"/>
          <w:sz w:val="24"/>
          <w:szCs w:val="24"/>
        </w:rPr>
        <w:t>problems with CBT-I</w:t>
      </w:r>
      <w:r w:rsidR="003A69B7">
        <w:rPr>
          <w:rFonts w:ascii="Times New Roman" w:eastAsia="Times New Roman" w:hAnsi="Times New Roman" w:cs="Times New Roman"/>
          <w:sz w:val="24"/>
          <w:szCs w:val="24"/>
        </w:rPr>
        <w:t>,</w:t>
      </w:r>
      <w:r w:rsidR="00861B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D1BD3">
        <w:rPr>
          <w:rFonts w:ascii="Times New Roman" w:eastAsia="Times New Roman" w:hAnsi="Times New Roman" w:cs="Times New Roman"/>
          <w:sz w:val="24"/>
          <w:szCs w:val="24"/>
        </w:rPr>
        <w:t>involving</w:t>
      </w:r>
      <w:r w:rsidR="00F65499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861B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2050D">
        <w:rPr>
          <w:rFonts w:ascii="Times New Roman" w:eastAsia="Times New Roman" w:hAnsi="Times New Roman" w:cs="Times New Roman"/>
          <w:sz w:val="24"/>
          <w:szCs w:val="24"/>
        </w:rPr>
        <w:t xml:space="preserve">lack of trained clinicians and </w:t>
      </w:r>
      <w:r w:rsidR="003951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lengthy </w:t>
      </w:r>
      <w:r w:rsidR="004E189F">
        <w:rPr>
          <w:rFonts w:ascii="Times New Roman" w:eastAsia="Times New Roman" w:hAnsi="Times New Roman" w:cs="Times New Roman"/>
          <w:sz w:val="24"/>
          <w:szCs w:val="24"/>
        </w:rPr>
        <w:t>therapy</w:t>
      </w:r>
      <w:r w:rsidR="00DB50F4">
        <w:rPr>
          <w:rFonts w:ascii="Times New Roman" w:eastAsia="Times New Roman" w:hAnsi="Times New Roman" w:cs="Times New Roman"/>
          <w:sz w:val="24"/>
          <w:szCs w:val="24"/>
        </w:rPr>
        <w:t xml:space="preserve"> time</w:t>
      </w:r>
      <w:r w:rsidR="0042050D">
        <w:rPr>
          <w:rFonts w:ascii="Times New Roman" w:eastAsia="Times New Roman" w:hAnsi="Times New Roman" w:cs="Times New Roman"/>
          <w:sz w:val="24"/>
          <w:szCs w:val="24"/>
        </w:rPr>
        <w:t>.</w:t>
      </w:r>
      <w:r w:rsidR="002802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560B">
        <w:rPr>
          <w:rFonts w:ascii="Times New Roman" w:eastAsia="Times New Roman" w:hAnsi="Times New Roman" w:cs="Times New Roman"/>
          <w:sz w:val="24"/>
          <w:szCs w:val="24"/>
        </w:rPr>
        <w:t xml:space="preserve">Moreover, social </w:t>
      </w:r>
      <w:r w:rsidR="006235C9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="007D47E2">
        <w:rPr>
          <w:rFonts w:ascii="Times New Roman" w:eastAsia="Times New Roman" w:hAnsi="Times New Roman" w:cs="Times New Roman"/>
          <w:sz w:val="24"/>
          <w:szCs w:val="24"/>
        </w:rPr>
        <w:t xml:space="preserve">either </w:t>
      </w:r>
      <w:r w:rsidR="00377B72">
        <w:rPr>
          <w:rFonts w:ascii="Times New Roman" w:eastAsia="Times New Roman" w:hAnsi="Times New Roman" w:cs="Times New Roman"/>
          <w:sz w:val="24"/>
          <w:szCs w:val="24"/>
        </w:rPr>
        <w:t>ha</w:t>
      </w:r>
      <w:r w:rsidR="00AA44D1">
        <w:rPr>
          <w:rFonts w:ascii="Times New Roman" w:eastAsia="Times New Roman" w:hAnsi="Times New Roman" w:cs="Times New Roman"/>
          <w:sz w:val="24"/>
          <w:szCs w:val="24"/>
        </w:rPr>
        <w:t>s</w:t>
      </w:r>
      <w:r w:rsidR="00A555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7296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3D13E3">
        <w:rPr>
          <w:rFonts w:ascii="Times New Roman" w:eastAsia="Times New Roman" w:hAnsi="Times New Roman" w:cs="Times New Roman"/>
          <w:sz w:val="24"/>
          <w:szCs w:val="24"/>
        </w:rPr>
        <w:t xml:space="preserve">protective or harmful </w:t>
      </w:r>
      <w:r w:rsidR="005B703F">
        <w:rPr>
          <w:rFonts w:ascii="Times New Roman" w:eastAsia="Times New Roman" w:hAnsi="Times New Roman" w:cs="Times New Roman"/>
          <w:sz w:val="24"/>
          <w:szCs w:val="24"/>
        </w:rPr>
        <w:t>influence</w:t>
      </w:r>
      <w:r w:rsidR="003F3A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85C01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="00C86C27">
        <w:rPr>
          <w:rFonts w:ascii="Times New Roman" w:eastAsia="Times New Roman" w:hAnsi="Times New Roman" w:cs="Times New Roman"/>
          <w:sz w:val="24"/>
          <w:szCs w:val="24"/>
        </w:rPr>
        <w:t>insomnia</w:t>
      </w:r>
      <w:r w:rsidR="008B56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DF619F">
        <w:rPr>
          <w:rFonts w:ascii="Times New Roman" w:eastAsia="Times New Roman" w:hAnsi="Times New Roman" w:cs="Times New Roman"/>
          <w:sz w:val="24"/>
          <w:szCs w:val="24"/>
        </w:rPr>
        <w:t>depending on</w:t>
      </w:r>
      <w:r w:rsidR="00CA2619">
        <w:rPr>
          <w:rFonts w:ascii="Times New Roman" w:eastAsia="Times New Roman" w:hAnsi="Times New Roman" w:cs="Times New Roman"/>
          <w:sz w:val="24"/>
          <w:szCs w:val="24"/>
        </w:rPr>
        <w:t xml:space="preserve"> an individual’s</w:t>
      </w:r>
      <w:r w:rsidR="00DF6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F6E">
        <w:rPr>
          <w:rFonts w:ascii="Times New Roman" w:eastAsia="Times New Roman" w:hAnsi="Times New Roman" w:cs="Times New Roman"/>
          <w:sz w:val="24"/>
          <w:szCs w:val="24"/>
        </w:rPr>
        <w:t xml:space="preserve">perceived emotional assessment (e.g., </w:t>
      </w:r>
      <w:r w:rsidR="00F26FCF">
        <w:rPr>
          <w:rFonts w:ascii="Times New Roman" w:eastAsia="Times New Roman" w:hAnsi="Times New Roman" w:cs="Times New Roman"/>
          <w:sz w:val="24"/>
          <w:szCs w:val="24"/>
        </w:rPr>
        <w:t>I perceive my social support as limited</w:t>
      </w:r>
      <w:r w:rsidR="003A692B">
        <w:rPr>
          <w:rFonts w:ascii="Times New Roman" w:eastAsia="Times New Roman" w:hAnsi="Times New Roman" w:cs="Times New Roman"/>
          <w:sz w:val="24"/>
          <w:szCs w:val="24"/>
        </w:rPr>
        <w:t>,</w:t>
      </w:r>
      <w:r w:rsidR="00F26FCF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="00373706">
        <w:rPr>
          <w:rFonts w:ascii="Times New Roman" w:eastAsia="Times New Roman" w:hAnsi="Times New Roman" w:cs="Times New Roman"/>
          <w:sz w:val="24"/>
          <w:szCs w:val="24"/>
        </w:rPr>
        <w:t xml:space="preserve">refore I feel </w:t>
      </w:r>
      <w:r w:rsidR="00377B72">
        <w:rPr>
          <w:rFonts w:ascii="Times New Roman" w:eastAsia="Times New Roman" w:hAnsi="Times New Roman" w:cs="Times New Roman"/>
          <w:sz w:val="24"/>
          <w:szCs w:val="24"/>
        </w:rPr>
        <w:t>depressed</w:t>
      </w:r>
      <w:r w:rsidR="003753A7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="00850E59">
        <w:rPr>
          <w:rFonts w:ascii="Times New Roman" w:eastAsia="Times New Roman" w:hAnsi="Times New Roman" w:cs="Times New Roman"/>
          <w:sz w:val="24"/>
          <w:szCs w:val="24"/>
        </w:rPr>
        <w:t>Gosling et al., 2014; Troxel et al., 2010</w:t>
      </w:r>
      <w:r w:rsidR="00377B72">
        <w:rPr>
          <w:rFonts w:ascii="Times New Roman" w:eastAsia="Times New Roman" w:hAnsi="Times New Roman" w:cs="Times New Roman"/>
          <w:sz w:val="24"/>
          <w:szCs w:val="24"/>
        </w:rPr>
        <w:t>)</w:t>
      </w:r>
      <w:r w:rsidR="003A0E47">
        <w:rPr>
          <w:rFonts w:ascii="Times New Roman" w:eastAsia="Times New Roman" w:hAnsi="Times New Roman" w:cs="Times New Roman"/>
          <w:sz w:val="24"/>
          <w:szCs w:val="24"/>
        </w:rPr>
        <w:t>.</w:t>
      </w:r>
      <w:r w:rsidR="002065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261C9">
        <w:rPr>
          <w:rFonts w:ascii="Times New Roman" w:eastAsia="Times New Roman" w:hAnsi="Times New Roman" w:cs="Times New Roman"/>
          <w:sz w:val="24"/>
          <w:szCs w:val="24"/>
        </w:rPr>
        <w:t>Altogether</w:t>
      </w:r>
      <w:r w:rsidR="003D0D23">
        <w:rPr>
          <w:rFonts w:ascii="Times New Roman" w:eastAsia="Times New Roman" w:hAnsi="Times New Roman" w:cs="Times New Roman"/>
          <w:sz w:val="24"/>
          <w:szCs w:val="24"/>
        </w:rPr>
        <w:t xml:space="preserve">, the literature </w:t>
      </w:r>
      <w:r w:rsidR="003D1BCA">
        <w:rPr>
          <w:rFonts w:ascii="Times New Roman" w:eastAsia="Times New Roman" w:hAnsi="Times New Roman" w:cs="Times New Roman"/>
          <w:sz w:val="24"/>
          <w:szCs w:val="24"/>
        </w:rPr>
        <w:t xml:space="preserve">confirms </w:t>
      </w:r>
      <w:r w:rsidR="001E3A86">
        <w:rPr>
          <w:rFonts w:ascii="Times New Roman" w:eastAsia="Times New Roman" w:hAnsi="Times New Roman" w:cs="Times New Roman"/>
          <w:sz w:val="24"/>
          <w:szCs w:val="24"/>
        </w:rPr>
        <w:t xml:space="preserve">through the biopsychosocial model of health </w:t>
      </w:r>
      <w:r w:rsidR="003405AF">
        <w:rPr>
          <w:rFonts w:ascii="Times New Roman" w:eastAsia="Times New Roman" w:hAnsi="Times New Roman" w:cs="Times New Roman"/>
          <w:sz w:val="24"/>
          <w:szCs w:val="24"/>
        </w:rPr>
        <w:t>that</w:t>
      </w:r>
      <w:r w:rsidR="00E4472D">
        <w:rPr>
          <w:rFonts w:ascii="Times New Roman" w:eastAsia="Times New Roman" w:hAnsi="Times New Roman" w:cs="Times New Roman"/>
          <w:sz w:val="24"/>
          <w:szCs w:val="24"/>
        </w:rPr>
        <w:t xml:space="preserve"> psychologists </w:t>
      </w:r>
      <w:r w:rsidR="00463A36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r w:rsidR="008336A6">
        <w:rPr>
          <w:rFonts w:ascii="Times New Roman" w:eastAsia="Times New Roman" w:hAnsi="Times New Roman" w:cs="Times New Roman"/>
          <w:sz w:val="24"/>
          <w:szCs w:val="24"/>
        </w:rPr>
        <w:t>administer psychological, biological, and social/cultural interventions</w:t>
      </w:r>
      <w:r w:rsidR="00CC0F6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220E8F">
        <w:rPr>
          <w:rFonts w:ascii="Times New Roman" w:eastAsia="Times New Roman" w:hAnsi="Times New Roman" w:cs="Times New Roman"/>
          <w:sz w:val="24"/>
          <w:szCs w:val="24"/>
        </w:rPr>
        <w:t xml:space="preserve">support and treat </w:t>
      </w:r>
      <w:r w:rsidR="009435BA">
        <w:rPr>
          <w:rFonts w:ascii="Times New Roman" w:eastAsia="Times New Roman" w:hAnsi="Times New Roman" w:cs="Times New Roman"/>
          <w:sz w:val="24"/>
          <w:szCs w:val="24"/>
        </w:rPr>
        <w:t>complex conditions</w:t>
      </w:r>
      <w:r w:rsidR="00430E2D">
        <w:rPr>
          <w:rFonts w:ascii="Times New Roman" w:eastAsia="Times New Roman" w:hAnsi="Times New Roman" w:cs="Times New Roman"/>
          <w:sz w:val="24"/>
          <w:szCs w:val="24"/>
        </w:rPr>
        <w:t>,</w:t>
      </w:r>
      <w:r w:rsidR="00E350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5602A">
        <w:rPr>
          <w:rFonts w:ascii="Times New Roman" w:eastAsia="Times New Roman" w:hAnsi="Times New Roman" w:cs="Times New Roman"/>
          <w:sz w:val="24"/>
          <w:szCs w:val="24"/>
        </w:rPr>
        <w:t>such as</w:t>
      </w:r>
      <w:r w:rsidR="009435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20E8F">
        <w:rPr>
          <w:rFonts w:ascii="Times New Roman" w:eastAsia="Times New Roman" w:hAnsi="Times New Roman" w:cs="Times New Roman"/>
          <w:sz w:val="24"/>
          <w:szCs w:val="24"/>
        </w:rPr>
        <w:t>chronic insomnia.</w:t>
      </w:r>
    </w:p>
    <w:p w14:paraId="20936C35" w14:textId="5274415F" w:rsidR="00C31DBD" w:rsidRDefault="00C31DBD" w:rsidP="00012A64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2AAE958" w14:textId="77777777" w:rsidR="00C31DBD" w:rsidRDefault="00C31DBD" w:rsidP="00F66B4F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1DB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43C41720" w14:textId="3AF45626" w:rsidR="00392BE4" w:rsidRPr="00392BE4" w:rsidRDefault="00392BE4" w:rsidP="00543BC7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Chambe, J., Reynaud, E., Maruani, J., Fraih, E., Geoffroy, P. A., &amp; Bourgin, P. (2023). Light therapy in insomnia disorder: A systematic review and meta-analysis.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Sleep Research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32</w:t>
      </w:r>
      <w:r>
        <w:rPr>
          <w:rFonts w:ascii="Times New Roman" w:eastAsia="Times New Roman" w:hAnsi="Times New Roman" w:cs="Times New Roman"/>
          <w:sz w:val="24"/>
          <w:szCs w:val="24"/>
        </w:rPr>
        <w:t>(6)</w:t>
      </w:r>
      <w:r w:rsidR="004D0772">
        <w:rPr>
          <w:rFonts w:ascii="Times New Roman" w:eastAsia="Times New Roman" w:hAnsi="Times New Roman" w:cs="Times New Roman"/>
          <w:sz w:val="24"/>
          <w:szCs w:val="24"/>
        </w:rPr>
        <w:t>, e13895.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392BE4">
          <w:rPr>
            <w:rStyle w:val="Hyperlink"/>
            <w:rFonts w:ascii="Times New Roman" w:hAnsi="Times New Roman" w:cs="Times New Roman"/>
            <w:color w:val="123D80"/>
            <w:sz w:val="24"/>
            <w:szCs w:val="24"/>
            <w:shd w:val="clear" w:color="auto" w:fill="FFFFFF"/>
          </w:rPr>
          <w:t>doi.org/10.1111/jsr.13895</w:t>
        </w:r>
      </w:hyperlink>
    </w:p>
    <w:p w14:paraId="01A30533" w14:textId="0BEAE77E" w:rsidR="00342DB9" w:rsidRDefault="00342DB9" w:rsidP="00543BC7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Edinger, J. D., Arnedt, J. T., Bertisch, S. M., Carney, C. E., Harrington, J. J., Lichstein, K. L., Sateia, M. J., Troxel, W. M., Zhou, E. S., Kazmi, U., Heald, J. L., </w:t>
      </w:r>
      <w:r w:rsidR="005A75FA">
        <w:rPr>
          <w:rFonts w:ascii="Times New Roman" w:eastAsia="Times New Roman" w:hAnsi="Times New Roman" w:cs="Times New Roman"/>
          <w:sz w:val="24"/>
          <w:szCs w:val="24"/>
        </w:rPr>
        <w:t xml:space="preserve">&amp; </w:t>
      </w:r>
      <w:r>
        <w:rPr>
          <w:rFonts w:ascii="Times New Roman" w:eastAsia="Times New Roman" w:hAnsi="Times New Roman" w:cs="Times New Roman"/>
          <w:sz w:val="24"/>
          <w:szCs w:val="24"/>
        </w:rPr>
        <w:t>Martin, J. L.</w:t>
      </w:r>
      <w:r w:rsidR="005A75FA">
        <w:rPr>
          <w:rFonts w:ascii="Times New Roman" w:eastAsia="Times New Roman" w:hAnsi="Times New Roman" w:cs="Times New Roman"/>
          <w:sz w:val="24"/>
          <w:szCs w:val="24"/>
        </w:rPr>
        <w:t xml:space="preserve"> (2021). Behavioural and psychological treatments for chronic insomnia disorder in adults: an American Academy of Sleep Medicine clinical practice guideline. </w:t>
      </w:r>
      <w:r w:rsidR="005A75FA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Clinical Sleep Medicine</w:t>
      </w:r>
      <w:r w:rsidR="005A7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A75FA">
        <w:rPr>
          <w:rFonts w:ascii="Times New Roman" w:eastAsia="Times New Roman" w:hAnsi="Times New Roman" w:cs="Times New Roman"/>
          <w:i/>
          <w:iCs/>
          <w:sz w:val="24"/>
          <w:szCs w:val="24"/>
        </w:rPr>
        <w:t>17</w:t>
      </w:r>
      <w:r w:rsidR="005A75FA">
        <w:rPr>
          <w:rFonts w:ascii="Times New Roman" w:eastAsia="Times New Roman" w:hAnsi="Times New Roman" w:cs="Times New Roman"/>
          <w:sz w:val="24"/>
          <w:szCs w:val="24"/>
        </w:rPr>
        <w:t>(2)</w:t>
      </w:r>
      <w:r w:rsidR="004D0772">
        <w:rPr>
          <w:rFonts w:ascii="Times New Roman" w:eastAsia="Times New Roman" w:hAnsi="Times New Roman" w:cs="Times New Roman"/>
          <w:sz w:val="24"/>
          <w:szCs w:val="24"/>
        </w:rPr>
        <w:t>, 255–262</w:t>
      </w:r>
      <w:r w:rsidR="005A75F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8" w:history="1">
        <w:r w:rsidR="005A75FA" w:rsidRPr="000B2F0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</w:t>
        </w:r>
        <w:r w:rsidR="005A75FA" w:rsidRPr="000B2F0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i</w:t>
        </w:r>
        <w:r w:rsidR="005A75FA" w:rsidRPr="000B2F0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.org/10.5664/jcsm.8986</w:t>
        </w:r>
      </w:hyperlink>
      <w:r w:rsidR="005A7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69EFEE" w14:textId="4AFE969B" w:rsidR="00A91C3B" w:rsidRPr="00A91C3B" w:rsidRDefault="00CE5DD6" w:rsidP="00A91C3B">
      <w:pPr>
        <w:spacing w:after="0" w:line="480" w:lineRule="auto"/>
        <w:ind w:left="720" w:hanging="720"/>
        <w:rPr>
          <w:rFonts w:ascii="Times New Roman" w:hAnsi="Times New Roman" w:cs="Times New Roman"/>
          <w:color w:val="0272B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Gosling, J. A., Batterham, P. J., Glozier, N., &amp; Christensen, H. (2014). The influence of job stress, social support and health status on intermittent and chronic sleep disturbance: an 8-year longitudinal analysis.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Sleep Medicine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(8)</w:t>
      </w:r>
      <w:r w:rsidR="004D0772">
        <w:rPr>
          <w:rFonts w:ascii="Times New Roman" w:eastAsia="Times New Roman" w:hAnsi="Times New Roman" w:cs="Times New Roman"/>
          <w:sz w:val="24"/>
          <w:szCs w:val="24"/>
        </w:rPr>
        <w:t>, 979–985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history="1">
        <w:r w:rsidR="00D53488" w:rsidRPr="00A32289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https://doi.org/10.1016/j.sleep.2014.0</w:t>
        </w:r>
        <w:r w:rsidR="00D53488" w:rsidRPr="00A32289">
          <w:rPr>
            <w:rStyle w:val="Hyperlink"/>
            <w:rFonts w:ascii="Times New Roman" w:hAnsi="Times New Roman" w:cs="Times New Roman"/>
            <w:sz w:val="24"/>
            <w:szCs w:val="24"/>
          </w:rPr>
          <w:t>4</w:t>
        </w:r>
        <w:r w:rsidR="00D53488" w:rsidRPr="00A32289">
          <w:rPr>
            <w:rStyle w:val="Hyperlink"/>
            <w:rFonts w:ascii="Times New Roman" w:hAnsi="Times New Roman" w:cs="Times New Roman"/>
            <w:sz w:val="24"/>
            <w:szCs w:val="24"/>
          </w:rPr>
          <w:t>.007</w:t>
        </w:r>
      </w:hyperlink>
    </w:p>
    <w:p w14:paraId="0F744C8D" w14:textId="42D1B1E9" w:rsidR="00543BC7" w:rsidRDefault="00543BC7" w:rsidP="00543BC7">
      <w:pPr>
        <w:spacing w:after="0" w:line="480" w:lineRule="auto"/>
        <w:ind w:left="720" w:hanging="720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McCrae, C. S., Williams, J., Roditi, D., Anderson, R., Mundt, J. M., Miller, M. B., Curtis, A. F., Waxenberg, L. B., Staud, R., Berry, R. B., &amp; Robinson, M. E. (2019). Cognitive behavioural treatments for insomnia and pain in adults with comorbid chronic insomnia and fibromyalgia: clinical outcomes from the SPIN randomized controlled trial.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Sleep Research Society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42</w:t>
      </w:r>
      <w:r>
        <w:rPr>
          <w:rFonts w:ascii="Times New Roman" w:eastAsia="Times New Roman" w:hAnsi="Times New Roman" w:cs="Times New Roman"/>
          <w:sz w:val="24"/>
          <w:szCs w:val="24"/>
        </w:rPr>
        <w:t>(3)</w:t>
      </w:r>
      <w:r w:rsidR="001A01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10" w:history="1">
        <w:r w:rsidR="001A01FF" w:rsidRPr="001A01FF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doi: 10.1093/sleep/zsy234</w:t>
        </w:r>
      </w:hyperlink>
      <w:r w:rsidR="001A01FF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</w:p>
    <w:p w14:paraId="2A8B4C7D" w14:textId="3A383750" w:rsidR="007722E8" w:rsidRPr="007722E8" w:rsidRDefault="007722E8" w:rsidP="00543BC7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Miller, C. B., Kyle, S. D., Gordon, C. J., Espie, C. A., Grunstein, R. R., Mullins, A. E., Postnova, S. &amp; Bartlett, D. J. (2015). Physiological markers of arousal change with psychological treatment for insomnia: A preliminary investigation. </w:t>
      </w:r>
      <w:r>
        <w:rPr>
          <w:rFonts w:ascii="Times New Roman" w:hAnsi="Times New Roman" w:cs="Times New Roman"/>
          <w:i/>
          <w:iCs/>
          <w:color w:val="212121"/>
          <w:sz w:val="24"/>
          <w:szCs w:val="24"/>
          <w:shd w:val="clear" w:color="auto" w:fill="FFFFFF"/>
        </w:rPr>
        <w:t>PLoS ONE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i/>
          <w:iCs/>
          <w:color w:val="212121"/>
          <w:sz w:val="24"/>
          <w:szCs w:val="24"/>
          <w:shd w:val="clear" w:color="auto" w:fill="FFFFFF"/>
        </w:rPr>
        <w:t>10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(12)</w:t>
      </w:r>
      <w:r w:rsidR="007D49A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, e0145317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. </w:t>
      </w:r>
      <w:hyperlink r:id="rId11" w:history="1">
        <w:r w:rsidRPr="005D6615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https://doi.org/10.1371/journal.pone.0145317</w:t>
        </w:r>
      </w:hyperlink>
      <w:r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</w:p>
    <w:p w14:paraId="23F971D7" w14:textId="7CFE8E92" w:rsidR="00D5518B" w:rsidRPr="00D5518B" w:rsidRDefault="00D5518B" w:rsidP="00D5518B">
      <w:pPr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05DFE">
        <w:rPr>
          <w:rFonts w:ascii="Times New Roman" w:hAnsi="Times New Roman" w:cs="Times New Roman"/>
          <w:sz w:val="24"/>
          <w:szCs w:val="24"/>
        </w:rPr>
        <w:t xml:space="preserve">Morin, C. M., &amp; Jarrin, D. C. (2022). Epidemiology of insomnia: Prevalence, course, risk factors, and public health burden. </w:t>
      </w:r>
      <w:r w:rsidRPr="00305DFE">
        <w:rPr>
          <w:rFonts w:ascii="Times New Roman" w:hAnsi="Times New Roman" w:cs="Times New Roman"/>
          <w:i/>
          <w:iCs/>
          <w:sz w:val="24"/>
          <w:szCs w:val="24"/>
        </w:rPr>
        <w:t>Sleep Medicine Clinic</w:t>
      </w:r>
      <w:r w:rsidRPr="00305DFE">
        <w:rPr>
          <w:rFonts w:ascii="Times New Roman" w:hAnsi="Times New Roman" w:cs="Times New Roman"/>
          <w:sz w:val="24"/>
          <w:szCs w:val="24"/>
        </w:rPr>
        <w:t xml:space="preserve">, </w:t>
      </w:r>
      <w:r w:rsidRPr="00305DFE">
        <w:rPr>
          <w:rFonts w:ascii="Times New Roman" w:hAnsi="Times New Roman" w:cs="Times New Roman"/>
          <w:i/>
          <w:iCs/>
          <w:sz w:val="24"/>
          <w:szCs w:val="24"/>
        </w:rPr>
        <w:t>17</w:t>
      </w:r>
      <w:r w:rsidRPr="00305DFE">
        <w:rPr>
          <w:rFonts w:ascii="Times New Roman" w:hAnsi="Times New Roman" w:cs="Times New Roman"/>
          <w:sz w:val="24"/>
          <w:szCs w:val="24"/>
        </w:rPr>
        <w:t xml:space="preserve">(2), 173–191. </w:t>
      </w:r>
      <w:hyperlink r:id="rId12" w:tgtFrame="_blank" w:tooltip="Persistent link using digital object identifier" w:history="1">
        <w:r w:rsidRPr="00305DFE">
          <w:rPr>
            <w:rStyle w:val="anchor-text"/>
            <w:rFonts w:ascii="Times New Roman" w:hAnsi="Times New Roman" w:cs="Times New Roman"/>
            <w:color w:val="0272B1"/>
            <w:sz w:val="24"/>
            <w:szCs w:val="24"/>
          </w:rPr>
          <w:t>https://doi.org/10.1016/j.jsmc.2022.03.003</w:t>
        </w:r>
      </w:hyperlink>
    </w:p>
    <w:p w14:paraId="775D0258" w14:textId="1346F388" w:rsidR="007113E9" w:rsidRPr="00305DFE" w:rsidRDefault="00924F8D" w:rsidP="00924F8D">
      <w:pPr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05D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Punnoose, A. R., Golub, R. M., </w:t>
      </w:r>
      <w:r w:rsidR="00DF24F2" w:rsidRPr="00305DFE">
        <w:rPr>
          <w:rFonts w:ascii="Times New Roman" w:eastAsia="Times New Roman" w:hAnsi="Times New Roman" w:cs="Times New Roman"/>
          <w:sz w:val="24"/>
          <w:szCs w:val="24"/>
        </w:rPr>
        <w:t xml:space="preserve">&amp; </w:t>
      </w:r>
      <w:r w:rsidRPr="00305DFE">
        <w:rPr>
          <w:rFonts w:ascii="Times New Roman" w:eastAsia="Times New Roman" w:hAnsi="Times New Roman" w:cs="Times New Roman"/>
          <w:sz w:val="24"/>
          <w:szCs w:val="24"/>
        </w:rPr>
        <w:t xml:space="preserve">Burke, A. E. (2012). Insomnia. </w:t>
      </w:r>
      <w:r w:rsidRPr="00305DFE">
        <w:rPr>
          <w:rFonts w:ascii="Times New Roman" w:eastAsia="Times New Roman" w:hAnsi="Times New Roman" w:cs="Times New Roman"/>
          <w:i/>
          <w:iCs/>
          <w:sz w:val="24"/>
          <w:szCs w:val="24"/>
        </w:rPr>
        <w:t>JAMA</w:t>
      </w:r>
      <w:r w:rsidRPr="0030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5DFE">
        <w:rPr>
          <w:rFonts w:ascii="Times New Roman" w:eastAsia="Times New Roman" w:hAnsi="Times New Roman" w:cs="Times New Roman"/>
          <w:i/>
          <w:iCs/>
          <w:sz w:val="24"/>
          <w:szCs w:val="24"/>
        </w:rPr>
        <w:t>Network</w:t>
      </w:r>
      <w:r w:rsidRPr="00305D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05DFE">
        <w:rPr>
          <w:rFonts w:ascii="Times New Roman" w:eastAsia="Times New Roman" w:hAnsi="Times New Roman" w:cs="Times New Roman"/>
          <w:i/>
          <w:iCs/>
          <w:sz w:val="24"/>
          <w:szCs w:val="24"/>
        </w:rPr>
        <w:t>307</w:t>
      </w:r>
      <w:r w:rsidRPr="00305DFE">
        <w:rPr>
          <w:rFonts w:ascii="Times New Roman" w:eastAsia="Times New Roman" w:hAnsi="Times New Roman" w:cs="Times New Roman"/>
          <w:sz w:val="24"/>
          <w:szCs w:val="24"/>
        </w:rPr>
        <w:t xml:space="preserve">(24), 2653. </w:t>
      </w:r>
      <w:hyperlink r:id="rId13" w:history="1">
        <w:r w:rsidRPr="00305DFE">
          <w:rPr>
            <w:rStyle w:val="Hyperlink"/>
            <w:rFonts w:ascii="Times New Roman" w:hAnsi="Times New Roman" w:cs="Times New Roman"/>
            <w:sz w:val="24"/>
            <w:szCs w:val="24"/>
          </w:rPr>
          <w:t>doi:10.1001/jama.2012.6219</w:t>
        </w:r>
      </w:hyperlink>
    </w:p>
    <w:p w14:paraId="786DD91A" w14:textId="436F9695" w:rsidR="00CD741F" w:rsidRDefault="00CD741F" w:rsidP="00CD741F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D741F">
        <w:rPr>
          <w:rFonts w:ascii="Times New Roman" w:eastAsia="Times New Roman" w:hAnsi="Times New Roman" w:cs="Times New Roman"/>
          <w:sz w:val="24"/>
          <w:szCs w:val="24"/>
          <w:lang w:eastAsia="en-GB"/>
        </w:rPr>
        <w:t>Sarafino, E. P.</w:t>
      </w:r>
      <w:r w:rsidR="00D83351">
        <w:rPr>
          <w:rFonts w:ascii="Times New Roman" w:eastAsia="Times New Roman" w:hAnsi="Times New Roman" w:cs="Times New Roman"/>
          <w:sz w:val="24"/>
          <w:szCs w:val="24"/>
          <w:lang w:eastAsia="en-GB"/>
        </w:rPr>
        <w:t>, &amp; Smith, T. W.</w:t>
      </w:r>
      <w:r w:rsidRPr="00CD741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(2022). </w:t>
      </w:r>
      <w:r w:rsidRPr="00CD741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Health psychology: biopsychosocial interactions </w:t>
      </w:r>
      <w:r w:rsidRPr="00CD741F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10th ed.</w:t>
      </w:r>
      <w:r w:rsidRPr="00CD741F">
        <w:rPr>
          <w:rFonts w:ascii="Times New Roman" w:eastAsia="Times New Roman" w:hAnsi="Times New Roman" w:cs="Times New Roman"/>
          <w:sz w:val="24"/>
          <w:szCs w:val="24"/>
          <w:lang w:eastAsia="en-GB"/>
        </w:rPr>
        <w:t>). Wiley.</w:t>
      </w:r>
      <w:r w:rsidR="00702A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hyperlink r:id="rId14" w:history="1">
        <w:r w:rsidR="00702AC1" w:rsidRPr="000B2F0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https://www.wiley.com/Health+Psychology%3A+Biopsychosocial+Interactions%2C+10th+Edition-p-9781119577829</w:t>
        </w:r>
      </w:hyperlink>
      <w:r w:rsidR="00702A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4782698C" w14:textId="12C1ECE6" w:rsidR="00902DDA" w:rsidRPr="00902DDA" w:rsidRDefault="00902DDA" w:rsidP="00CD741F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Troxel, W. M., Buysse, D. J., Monk, T. H., Begley, A., &amp; Hall, M. (2010). Does social support differentially affect sleep in older adults with versus without insomnia?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Journal of Psychosomatic Research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69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(5), 459–466. </w:t>
      </w:r>
      <w:hyperlink r:id="rId15" w:tgtFrame="_blank" w:tooltip="Persistent link using digital object identifier" w:history="1">
        <w:r w:rsidRPr="00902DDA">
          <w:rPr>
            <w:rStyle w:val="anchor-text"/>
            <w:rFonts w:ascii="Times New Roman" w:hAnsi="Times New Roman" w:cs="Times New Roman"/>
            <w:color w:val="0272B1"/>
            <w:sz w:val="24"/>
            <w:szCs w:val="24"/>
          </w:rPr>
          <w:t>https://doi.org/10.1016/j.jpsychores.2010.04.003</w:t>
        </w:r>
      </w:hyperlink>
    </w:p>
    <w:p w14:paraId="7C00A801" w14:textId="77777777" w:rsidR="00CD741F" w:rsidRPr="00305DFE" w:rsidRDefault="00CD741F" w:rsidP="00924F8D">
      <w:pPr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FC7E4A3" w14:textId="77777777" w:rsidR="00DF24F2" w:rsidRDefault="00DF24F2" w:rsidP="00924F8D">
      <w:pPr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8523301" w14:textId="77777777" w:rsidR="00924F8D" w:rsidRPr="00924F8D" w:rsidRDefault="00924F8D" w:rsidP="00924F8D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sectPr w:rsidR="00924F8D" w:rsidRPr="00924F8D" w:rsidSect="00805755">
      <w:headerReference w:type="even" r:id="rId16"/>
      <w:headerReference w:type="default" r:id="rId17"/>
      <w:pgSz w:w="11901" w:h="16840"/>
      <w:pgMar w:top="1440" w:right="1440" w:bottom="1440" w:left="1440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A1AB3" w14:textId="77777777" w:rsidR="00821A6A" w:rsidRDefault="00821A6A" w:rsidP="00805755">
      <w:pPr>
        <w:spacing w:after="0" w:line="240" w:lineRule="auto"/>
      </w:pPr>
      <w:r>
        <w:separator/>
      </w:r>
    </w:p>
  </w:endnote>
  <w:endnote w:type="continuationSeparator" w:id="0">
    <w:p w14:paraId="32E6E055" w14:textId="77777777" w:rsidR="00821A6A" w:rsidRDefault="00821A6A" w:rsidP="00805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sa Offc Serif Pro">
    <w:panose1 w:val="02010504030101020102"/>
    <w:charset w:val="00"/>
    <w:family w:val="auto"/>
    <w:pitch w:val="variable"/>
    <w:sig w:usb0="800002E7" w:usb1="00000002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60B6C" w14:textId="77777777" w:rsidR="00821A6A" w:rsidRDefault="00821A6A" w:rsidP="00805755">
      <w:pPr>
        <w:spacing w:after="0" w:line="240" w:lineRule="auto"/>
      </w:pPr>
      <w:r>
        <w:separator/>
      </w:r>
    </w:p>
  </w:footnote>
  <w:footnote w:type="continuationSeparator" w:id="0">
    <w:p w14:paraId="42B51200" w14:textId="77777777" w:rsidR="00821A6A" w:rsidRDefault="00821A6A" w:rsidP="008057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57762325"/>
      <w:docPartObj>
        <w:docPartGallery w:val="Page Numbers (Top of Page)"/>
        <w:docPartUnique/>
      </w:docPartObj>
    </w:sdtPr>
    <w:sdtContent>
      <w:p w14:paraId="126CA692" w14:textId="77777777" w:rsidR="00805755" w:rsidRDefault="00805755" w:rsidP="00C3602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D3EE669" w14:textId="77777777" w:rsidR="00805755" w:rsidRDefault="00805755" w:rsidP="0080575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62439352"/>
      <w:docPartObj>
        <w:docPartGallery w:val="Page Numbers (Top of Page)"/>
        <w:docPartUnique/>
      </w:docPartObj>
    </w:sdtPr>
    <w:sdtEndPr>
      <w:rPr>
        <w:rStyle w:val="PageNumber"/>
        <w:rFonts w:ascii="Times New Roman" w:hAnsi="Times New Roman" w:cs="Times New Roman"/>
      </w:rPr>
    </w:sdtEndPr>
    <w:sdtContent>
      <w:p w14:paraId="04395CD5" w14:textId="77777777" w:rsidR="00805755" w:rsidRDefault="00805755" w:rsidP="00C36028">
        <w:pPr>
          <w:pStyle w:val="Header"/>
          <w:framePr w:wrap="none" w:vAnchor="text" w:hAnchor="margin" w:xAlign="right" w:y="1"/>
          <w:rPr>
            <w:rStyle w:val="PageNumber"/>
          </w:rPr>
        </w:pPr>
        <w:r w:rsidRPr="009530C1">
          <w:rPr>
            <w:rStyle w:val="PageNumber"/>
            <w:rFonts w:ascii="Times New Roman" w:hAnsi="Times New Roman" w:cs="Times New Roman"/>
          </w:rPr>
          <w:fldChar w:fldCharType="begin"/>
        </w:r>
        <w:r w:rsidRPr="009530C1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9530C1">
          <w:rPr>
            <w:rStyle w:val="PageNumber"/>
            <w:rFonts w:ascii="Times New Roman" w:hAnsi="Times New Roman" w:cs="Times New Roman"/>
          </w:rPr>
          <w:fldChar w:fldCharType="separate"/>
        </w:r>
        <w:r w:rsidRPr="009530C1">
          <w:rPr>
            <w:rStyle w:val="PageNumber"/>
            <w:rFonts w:ascii="Times New Roman" w:hAnsi="Times New Roman" w:cs="Times New Roman"/>
            <w:noProof/>
          </w:rPr>
          <w:t>1</w:t>
        </w:r>
        <w:r w:rsidRPr="009530C1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27AB12B9" w14:textId="77777777" w:rsidR="00805755" w:rsidRPr="009530C1" w:rsidRDefault="00805755" w:rsidP="00805755">
    <w:pPr>
      <w:pStyle w:val="Header"/>
      <w:ind w:right="360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attachedTemplate r:id="rId1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1E"/>
    <w:rsid w:val="000000F4"/>
    <w:rsid w:val="000008A1"/>
    <w:rsid w:val="00002375"/>
    <w:rsid w:val="00002E00"/>
    <w:rsid w:val="000036AA"/>
    <w:rsid w:val="00004552"/>
    <w:rsid w:val="00004B1A"/>
    <w:rsid w:val="00004D9D"/>
    <w:rsid w:val="0000503B"/>
    <w:rsid w:val="00005AA7"/>
    <w:rsid w:val="00005E24"/>
    <w:rsid w:val="00005F45"/>
    <w:rsid w:val="000060F5"/>
    <w:rsid w:val="000068EA"/>
    <w:rsid w:val="00006E79"/>
    <w:rsid w:val="0000719A"/>
    <w:rsid w:val="00007283"/>
    <w:rsid w:val="0000735E"/>
    <w:rsid w:val="0000736D"/>
    <w:rsid w:val="00010FCA"/>
    <w:rsid w:val="00011490"/>
    <w:rsid w:val="00011499"/>
    <w:rsid w:val="00011DA4"/>
    <w:rsid w:val="00012A64"/>
    <w:rsid w:val="00012FE9"/>
    <w:rsid w:val="0001411E"/>
    <w:rsid w:val="00014FEA"/>
    <w:rsid w:val="00017B0E"/>
    <w:rsid w:val="00020259"/>
    <w:rsid w:val="000215D1"/>
    <w:rsid w:val="0002246F"/>
    <w:rsid w:val="000226FE"/>
    <w:rsid w:val="0002276E"/>
    <w:rsid w:val="00022E76"/>
    <w:rsid w:val="00022E97"/>
    <w:rsid w:val="0002353D"/>
    <w:rsid w:val="00023D28"/>
    <w:rsid w:val="000240B2"/>
    <w:rsid w:val="0002413B"/>
    <w:rsid w:val="00024D11"/>
    <w:rsid w:val="000259D5"/>
    <w:rsid w:val="00027100"/>
    <w:rsid w:val="00027424"/>
    <w:rsid w:val="00027746"/>
    <w:rsid w:val="00027B03"/>
    <w:rsid w:val="00027F05"/>
    <w:rsid w:val="00030E00"/>
    <w:rsid w:val="00031098"/>
    <w:rsid w:val="0003156F"/>
    <w:rsid w:val="00032991"/>
    <w:rsid w:val="00033170"/>
    <w:rsid w:val="00033986"/>
    <w:rsid w:val="000342AE"/>
    <w:rsid w:val="00034BEC"/>
    <w:rsid w:val="00035269"/>
    <w:rsid w:val="00035945"/>
    <w:rsid w:val="00035FC2"/>
    <w:rsid w:val="00040145"/>
    <w:rsid w:val="00040551"/>
    <w:rsid w:val="0004175C"/>
    <w:rsid w:val="00041915"/>
    <w:rsid w:val="000428CB"/>
    <w:rsid w:val="00042997"/>
    <w:rsid w:val="00042DBC"/>
    <w:rsid w:val="00042EB7"/>
    <w:rsid w:val="0004347D"/>
    <w:rsid w:val="000434E3"/>
    <w:rsid w:val="00043920"/>
    <w:rsid w:val="00044B7A"/>
    <w:rsid w:val="000454D0"/>
    <w:rsid w:val="000458C0"/>
    <w:rsid w:val="000460E1"/>
    <w:rsid w:val="00046205"/>
    <w:rsid w:val="000467DC"/>
    <w:rsid w:val="000470B4"/>
    <w:rsid w:val="00047CEB"/>
    <w:rsid w:val="0005011E"/>
    <w:rsid w:val="000516FA"/>
    <w:rsid w:val="0005208A"/>
    <w:rsid w:val="0005396D"/>
    <w:rsid w:val="00053E03"/>
    <w:rsid w:val="000540F4"/>
    <w:rsid w:val="000549B4"/>
    <w:rsid w:val="0005592D"/>
    <w:rsid w:val="0005645E"/>
    <w:rsid w:val="00056E02"/>
    <w:rsid w:val="00057501"/>
    <w:rsid w:val="00057860"/>
    <w:rsid w:val="00060792"/>
    <w:rsid w:val="00060E80"/>
    <w:rsid w:val="00062B73"/>
    <w:rsid w:val="000645A4"/>
    <w:rsid w:val="00065389"/>
    <w:rsid w:val="0006596F"/>
    <w:rsid w:val="00065FFD"/>
    <w:rsid w:val="0006634B"/>
    <w:rsid w:val="00067654"/>
    <w:rsid w:val="00067D48"/>
    <w:rsid w:val="000706DF"/>
    <w:rsid w:val="00070B7A"/>
    <w:rsid w:val="000727E5"/>
    <w:rsid w:val="00072BC9"/>
    <w:rsid w:val="00072F82"/>
    <w:rsid w:val="00074A03"/>
    <w:rsid w:val="000750CF"/>
    <w:rsid w:val="00075404"/>
    <w:rsid w:val="000776B7"/>
    <w:rsid w:val="00077E59"/>
    <w:rsid w:val="00077EC9"/>
    <w:rsid w:val="00080193"/>
    <w:rsid w:val="00080757"/>
    <w:rsid w:val="00080C27"/>
    <w:rsid w:val="00080EF7"/>
    <w:rsid w:val="000816CB"/>
    <w:rsid w:val="00081C5A"/>
    <w:rsid w:val="00083ED7"/>
    <w:rsid w:val="0008471A"/>
    <w:rsid w:val="000866FB"/>
    <w:rsid w:val="000868E8"/>
    <w:rsid w:val="00087A8B"/>
    <w:rsid w:val="00087CAF"/>
    <w:rsid w:val="00090120"/>
    <w:rsid w:val="00090150"/>
    <w:rsid w:val="0009092B"/>
    <w:rsid w:val="000913A8"/>
    <w:rsid w:val="00093015"/>
    <w:rsid w:val="000930B0"/>
    <w:rsid w:val="00094685"/>
    <w:rsid w:val="000951F3"/>
    <w:rsid w:val="00095322"/>
    <w:rsid w:val="00095348"/>
    <w:rsid w:val="00095666"/>
    <w:rsid w:val="000962F3"/>
    <w:rsid w:val="00097D64"/>
    <w:rsid w:val="000A02B6"/>
    <w:rsid w:val="000A0870"/>
    <w:rsid w:val="000A34FA"/>
    <w:rsid w:val="000A387B"/>
    <w:rsid w:val="000A399E"/>
    <w:rsid w:val="000A3D6B"/>
    <w:rsid w:val="000A3F26"/>
    <w:rsid w:val="000A4532"/>
    <w:rsid w:val="000A4A7A"/>
    <w:rsid w:val="000A4C10"/>
    <w:rsid w:val="000A608D"/>
    <w:rsid w:val="000A60D4"/>
    <w:rsid w:val="000A6638"/>
    <w:rsid w:val="000A66FF"/>
    <w:rsid w:val="000A671B"/>
    <w:rsid w:val="000A6D2E"/>
    <w:rsid w:val="000A7FFA"/>
    <w:rsid w:val="000B00DF"/>
    <w:rsid w:val="000B01A9"/>
    <w:rsid w:val="000B09F9"/>
    <w:rsid w:val="000B0D3F"/>
    <w:rsid w:val="000B0D64"/>
    <w:rsid w:val="000B167D"/>
    <w:rsid w:val="000B4F06"/>
    <w:rsid w:val="000B6490"/>
    <w:rsid w:val="000B725F"/>
    <w:rsid w:val="000B73A5"/>
    <w:rsid w:val="000B7960"/>
    <w:rsid w:val="000C0831"/>
    <w:rsid w:val="000C0FDD"/>
    <w:rsid w:val="000C1980"/>
    <w:rsid w:val="000C19D5"/>
    <w:rsid w:val="000C2840"/>
    <w:rsid w:val="000C2B81"/>
    <w:rsid w:val="000C2D1F"/>
    <w:rsid w:val="000C385F"/>
    <w:rsid w:val="000C4317"/>
    <w:rsid w:val="000C4DF2"/>
    <w:rsid w:val="000C4E2C"/>
    <w:rsid w:val="000C5225"/>
    <w:rsid w:val="000C74C6"/>
    <w:rsid w:val="000C74C8"/>
    <w:rsid w:val="000C7C61"/>
    <w:rsid w:val="000D265D"/>
    <w:rsid w:val="000D2796"/>
    <w:rsid w:val="000D287E"/>
    <w:rsid w:val="000D2C78"/>
    <w:rsid w:val="000D3662"/>
    <w:rsid w:val="000D3935"/>
    <w:rsid w:val="000D68E4"/>
    <w:rsid w:val="000D7B06"/>
    <w:rsid w:val="000D7B28"/>
    <w:rsid w:val="000E01D5"/>
    <w:rsid w:val="000E097A"/>
    <w:rsid w:val="000E119A"/>
    <w:rsid w:val="000E11DB"/>
    <w:rsid w:val="000E18BF"/>
    <w:rsid w:val="000E1D26"/>
    <w:rsid w:val="000E24BA"/>
    <w:rsid w:val="000E265E"/>
    <w:rsid w:val="000E2E03"/>
    <w:rsid w:val="000E33F3"/>
    <w:rsid w:val="000E5043"/>
    <w:rsid w:val="000E5EFB"/>
    <w:rsid w:val="000E64AB"/>
    <w:rsid w:val="000E6E94"/>
    <w:rsid w:val="000E71EB"/>
    <w:rsid w:val="000E74FC"/>
    <w:rsid w:val="000F0082"/>
    <w:rsid w:val="000F0986"/>
    <w:rsid w:val="000F0FBA"/>
    <w:rsid w:val="000F2443"/>
    <w:rsid w:val="000F2D2A"/>
    <w:rsid w:val="000F3BC6"/>
    <w:rsid w:val="000F40C6"/>
    <w:rsid w:val="000F4D5F"/>
    <w:rsid w:val="000F511E"/>
    <w:rsid w:val="000F68C4"/>
    <w:rsid w:val="00100BD5"/>
    <w:rsid w:val="00101986"/>
    <w:rsid w:val="001036B9"/>
    <w:rsid w:val="0010431F"/>
    <w:rsid w:val="00105F5F"/>
    <w:rsid w:val="00106054"/>
    <w:rsid w:val="00106578"/>
    <w:rsid w:val="00106838"/>
    <w:rsid w:val="0010731B"/>
    <w:rsid w:val="00110186"/>
    <w:rsid w:val="00111956"/>
    <w:rsid w:val="001127CF"/>
    <w:rsid w:val="001140AD"/>
    <w:rsid w:val="001142E4"/>
    <w:rsid w:val="00114AFF"/>
    <w:rsid w:val="00115091"/>
    <w:rsid w:val="001201C2"/>
    <w:rsid w:val="0012113D"/>
    <w:rsid w:val="0012259D"/>
    <w:rsid w:val="00122700"/>
    <w:rsid w:val="001232AC"/>
    <w:rsid w:val="0012466F"/>
    <w:rsid w:val="00124F86"/>
    <w:rsid w:val="001254B7"/>
    <w:rsid w:val="00127554"/>
    <w:rsid w:val="0013047C"/>
    <w:rsid w:val="00130485"/>
    <w:rsid w:val="001308A0"/>
    <w:rsid w:val="00131114"/>
    <w:rsid w:val="00131D69"/>
    <w:rsid w:val="0013202B"/>
    <w:rsid w:val="00132883"/>
    <w:rsid w:val="0013361D"/>
    <w:rsid w:val="001336A9"/>
    <w:rsid w:val="00133C68"/>
    <w:rsid w:val="001344DD"/>
    <w:rsid w:val="00135255"/>
    <w:rsid w:val="00135497"/>
    <w:rsid w:val="00135B1D"/>
    <w:rsid w:val="001368C5"/>
    <w:rsid w:val="00136A8E"/>
    <w:rsid w:val="00136C0B"/>
    <w:rsid w:val="00137BDB"/>
    <w:rsid w:val="00141B67"/>
    <w:rsid w:val="00142A0A"/>
    <w:rsid w:val="00142D0F"/>
    <w:rsid w:val="00143C88"/>
    <w:rsid w:val="00144DE0"/>
    <w:rsid w:val="00144E64"/>
    <w:rsid w:val="0014534F"/>
    <w:rsid w:val="00146D37"/>
    <w:rsid w:val="00147A36"/>
    <w:rsid w:val="00147BFF"/>
    <w:rsid w:val="00147F8B"/>
    <w:rsid w:val="00150043"/>
    <w:rsid w:val="001502D5"/>
    <w:rsid w:val="001505DE"/>
    <w:rsid w:val="001507AF"/>
    <w:rsid w:val="00150E34"/>
    <w:rsid w:val="00151368"/>
    <w:rsid w:val="001518C1"/>
    <w:rsid w:val="00151C72"/>
    <w:rsid w:val="00151EE2"/>
    <w:rsid w:val="001525A8"/>
    <w:rsid w:val="001538DF"/>
    <w:rsid w:val="00154666"/>
    <w:rsid w:val="00156D5C"/>
    <w:rsid w:val="00157BC1"/>
    <w:rsid w:val="00160A24"/>
    <w:rsid w:val="00160B05"/>
    <w:rsid w:val="00161A4F"/>
    <w:rsid w:val="00161E5B"/>
    <w:rsid w:val="0016316F"/>
    <w:rsid w:val="00163207"/>
    <w:rsid w:val="001647F8"/>
    <w:rsid w:val="00164A7D"/>
    <w:rsid w:val="0016525A"/>
    <w:rsid w:val="00165E00"/>
    <w:rsid w:val="00166348"/>
    <w:rsid w:val="00166419"/>
    <w:rsid w:val="001670EF"/>
    <w:rsid w:val="00167780"/>
    <w:rsid w:val="001679CC"/>
    <w:rsid w:val="00170007"/>
    <w:rsid w:val="0017017C"/>
    <w:rsid w:val="001709ED"/>
    <w:rsid w:val="00171825"/>
    <w:rsid w:val="00172A06"/>
    <w:rsid w:val="00173148"/>
    <w:rsid w:val="001740AA"/>
    <w:rsid w:val="00174E3F"/>
    <w:rsid w:val="0017553B"/>
    <w:rsid w:val="001756DB"/>
    <w:rsid w:val="00175936"/>
    <w:rsid w:val="00176EAD"/>
    <w:rsid w:val="00177823"/>
    <w:rsid w:val="001779E9"/>
    <w:rsid w:val="00177D29"/>
    <w:rsid w:val="001800EC"/>
    <w:rsid w:val="001807C5"/>
    <w:rsid w:val="001824CB"/>
    <w:rsid w:val="001835F6"/>
    <w:rsid w:val="00183A10"/>
    <w:rsid w:val="00184540"/>
    <w:rsid w:val="00185599"/>
    <w:rsid w:val="00187C61"/>
    <w:rsid w:val="00190984"/>
    <w:rsid w:val="00190A07"/>
    <w:rsid w:val="001913C8"/>
    <w:rsid w:val="001915FA"/>
    <w:rsid w:val="00192C35"/>
    <w:rsid w:val="001936EC"/>
    <w:rsid w:val="00193967"/>
    <w:rsid w:val="001943F3"/>
    <w:rsid w:val="0019496A"/>
    <w:rsid w:val="0019521D"/>
    <w:rsid w:val="00195E8A"/>
    <w:rsid w:val="001A01FF"/>
    <w:rsid w:val="001A06AD"/>
    <w:rsid w:val="001A08CC"/>
    <w:rsid w:val="001A1295"/>
    <w:rsid w:val="001A1990"/>
    <w:rsid w:val="001A2C8E"/>
    <w:rsid w:val="001A2F8B"/>
    <w:rsid w:val="001A3764"/>
    <w:rsid w:val="001A3E3D"/>
    <w:rsid w:val="001A3E57"/>
    <w:rsid w:val="001A401E"/>
    <w:rsid w:val="001A6592"/>
    <w:rsid w:val="001B07DF"/>
    <w:rsid w:val="001B0D8C"/>
    <w:rsid w:val="001B1488"/>
    <w:rsid w:val="001B18F0"/>
    <w:rsid w:val="001B25C3"/>
    <w:rsid w:val="001B2792"/>
    <w:rsid w:val="001B37BC"/>
    <w:rsid w:val="001B4C2F"/>
    <w:rsid w:val="001B61CC"/>
    <w:rsid w:val="001B6AF2"/>
    <w:rsid w:val="001B7E69"/>
    <w:rsid w:val="001C0B6A"/>
    <w:rsid w:val="001C0D04"/>
    <w:rsid w:val="001C1671"/>
    <w:rsid w:val="001C32D8"/>
    <w:rsid w:val="001C3ADD"/>
    <w:rsid w:val="001C4B43"/>
    <w:rsid w:val="001C5957"/>
    <w:rsid w:val="001D0E22"/>
    <w:rsid w:val="001D0ED7"/>
    <w:rsid w:val="001D1661"/>
    <w:rsid w:val="001D1BD3"/>
    <w:rsid w:val="001D22EE"/>
    <w:rsid w:val="001D3BE9"/>
    <w:rsid w:val="001D413B"/>
    <w:rsid w:val="001D43C7"/>
    <w:rsid w:val="001D58CF"/>
    <w:rsid w:val="001D76EA"/>
    <w:rsid w:val="001E2461"/>
    <w:rsid w:val="001E29B8"/>
    <w:rsid w:val="001E2E49"/>
    <w:rsid w:val="001E3162"/>
    <w:rsid w:val="001E3973"/>
    <w:rsid w:val="001E3A86"/>
    <w:rsid w:val="001E3F2E"/>
    <w:rsid w:val="001E4853"/>
    <w:rsid w:val="001E5718"/>
    <w:rsid w:val="001E61FC"/>
    <w:rsid w:val="001E64B1"/>
    <w:rsid w:val="001E6736"/>
    <w:rsid w:val="001E68EC"/>
    <w:rsid w:val="001E72D9"/>
    <w:rsid w:val="001F07E8"/>
    <w:rsid w:val="001F112B"/>
    <w:rsid w:val="001F29CC"/>
    <w:rsid w:val="001F386F"/>
    <w:rsid w:val="001F4460"/>
    <w:rsid w:val="001F4B74"/>
    <w:rsid w:val="001F4E4C"/>
    <w:rsid w:val="001F4E6A"/>
    <w:rsid w:val="001F6533"/>
    <w:rsid w:val="001F72C4"/>
    <w:rsid w:val="001F7501"/>
    <w:rsid w:val="001F773A"/>
    <w:rsid w:val="001F79DE"/>
    <w:rsid w:val="001F7A79"/>
    <w:rsid w:val="0020172C"/>
    <w:rsid w:val="00201879"/>
    <w:rsid w:val="00201A05"/>
    <w:rsid w:val="00202350"/>
    <w:rsid w:val="00203399"/>
    <w:rsid w:val="00203FB6"/>
    <w:rsid w:val="002041DE"/>
    <w:rsid w:val="00204E28"/>
    <w:rsid w:val="0020511B"/>
    <w:rsid w:val="00205B95"/>
    <w:rsid w:val="00206535"/>
    <w:rsid w:val="00206597"/>
    <w:rsid w:val="0020667B"/>
    <w:rsid w:val="00206919"/>
    <w:rsid w:val="00206F62"/>
    <w:rsid w:val="0020737C"/>
    <w:rsid w:val="0020775A"/>
    <w:rsid w:val="00212C32"/>
    <w:rsid w:val="0021306B"/>
    <w:rsid w:val="00213EED"/>
    <w:rsid w:val="0021596E"/>
    <w:rsid w:val="002164A7"/>
    <w:rsid w:val="002168AB"/>
    <w:rsid w:val="00217023"/>
    <w:rsid w:val="0021713F"/>
    <w:rsid w:val="002179AE"/>
    <w:rsid w:val="00220D90"/>
    <w:rsid w:val="00220E8F"/>
    <w:rsid w:val="002226F4"/>
    <w:rsid w:val="00222720"/>
    <w:rsid w:val="002227E6"/>
    <w:rsid w:val="00222EB6"/>
    <w:rsid w:val="00223BCA"/>
    <w:rsid w:val="00223C88"/>
    <w:rsid w:val="00224896"/>
    <w:rsid w:val="00224D7D"/>
    <w:rsid w:val="00224FE0"/>
    <w:rsid w:val="00225E60"/>
    <w:rsid w:val="00226205"/>
    <w:rsid w:val="002264F6"/>
    <w:rsid w:val="0022653D"/>
    <w:rsid w:val="0022660D"/>
    <w:rsid w:val="00226FC3"/>
    <w:rsid w:val="00227D24"/>
    <w:rsid w:val="002311C1"/>
    <w:rsid w:val="00231A47"/>
    <w:rsid w:val="00231C93"/>
    <w:rsid w:val="00231D2B"/>
    <w:rsid w:val="00232E37"/>
    <w:rsid w:val="00233C9F"/>
    <w:rsid w:val="0023418C"/>
    <w:rsid w:val="00235070"/>
    <w:rsid w:val="00236359"/>
    <w:rsid w:val="00237A16"/>
    <w:rsid w:val="00237BC9"/>
    <w:rsid w:val="00240C79"/>
    <w:rsid w:val="00240FF0"/>
    <w:rsid w:val="00241C87"/>
    <w:rsid w:val="00242885"/>
    <w:rsid w:val="00242A38"/>
    <w:rsid w:val="00242ACF"/>
    <w:rsid w:val="00243F41"/>
    <w:rsid w:val="00244186"/>
    <w:rsid w:val="00244D37"/>
    <w:rsid w:val="00244FE0"/>
    <w:rsid w:val="00245723"/>
    <w:rsid w:val="00245E6F"/>
    <w:rsid w:val="00251C16"/>
    <w:rsid w:val="002523AA"/>
    <w:rsid w:val="00252659"/>
    <w:rsid w:val="00252989"/>
    <w:rsid w:val="00253F1E"/>
    <w:rsid w:val="00254DDA"/>
    <w:rsid w:val="00255478"/>
    <w:rsid w:val="00255583"/>
    <w:rsid w:val="0025677C"/>
    <w:rsid w:val="00256AC9"/>
    <w:rsid w:val="002579CB"/>
    <w:rsid w:val="002600B0"/>
    <w:rsid w:val="00260E5D"/>
    <w:rsid w:val="00260F9F"/>
    <w:rsid w:val="0026184E"/>
    <w:rsid w:val="00261DBB"/>
    <w:rsid w:val="00261E0A"/>
    <w:rsid w:val="00262138"/>
    <w:rsid w:val="002627A2"/>
    <w:rsid w:val="00262CB7"/>
    <w:rsid w:val="00264B30"/>
    <w:rsid w:val="00264FDC"/>
    <w:rsid w:val="0026693F"/>
    <w:rsid w:val="00266AD3"/>
    <w:rsid w:val="0026721C"/>
    <w:rsid w:val="00267F6B"/>
    <w:rsid w:val="00270573"/>
    <w:rsid w:val="002708C2"/>
    <w:rsid w:val="00270A0A"/>
    <w:rsid w:val="00271A77"/>
    <w:rsid w:val="00272668"/>
    <w:rsid w:val="00272C46"/>
    <w:rsid w:val="00272DD9"/>
    <w:rsid w:val="002733B5"/>
    <w:rsid w:val="00274C03"/>
    <w:rsid w:val="00275C39"/>
    <w:rsid w:val="00275E3C"/>
    <w:rsid w:val="00276870"/>
    <w:rsid w:val="00276C62"/>
    <w:rsid w:val="00277458"/>
    <w:rsid w:val="00280282"/>
    <w:rsid w:val="002802C2"/>
    <w:rsid w:val="00280AA2"/>
    <w:rsid w:val="00281476"/>
    <w:rsid w:val="002816D0"/>
    <w:rsid w:val="002824C8"/>
    <w:rsid w:val="002825DC"/>
    <w:rsid w:val="00282B28"/>
    <w:rsid w:val="00282D5A"/>
    <w:rsid w:val="00283B76"/>
    <w:rsid w:val="0028567F"/>
    <w:rsid w:val="00285FF9"/>
    <w:rsid w:val="002863FA"/>
    <w:rsid w:val="0029081E"/>
    <w:rsid w:val="0029263D"/>
    <w:rsid w:val="00292F6C"/>
    <w:rsid w:val="0029354A"/>
    <w:rsid w:val="002937DB"/>
    <w:rsid w:val="002942DF"/>
    <w:rsid w:val="00294695"/>
    <w:rsid w:val="0029612F"/>
    <w:rsid w:val="00296385"/>
    <w:rsid w:val="002963CD"/>
    <w:rsid w:val="002971D3"/>
    <w:rsid w:val="002A202A"/>
    <w:rsid w:val="002A2CDC"/>
    <w:rsid w:val="002A4B5E"/>
    <w:rsid w:val="002A4E75"/>
    <w:rsid w:val="002A6868"/>
    <w:rsid w:val="002A723A"/>
    <w:rsid w:val="002A7C47"/>
    <w:rsid w:val="002A7DCA"/>
    <w:rsid w:val="002A7E8F"/>
    <w:rsid w:val="002A7EE2"/>
    <w:rsid w:val="002B0128"/>
    <w:rsid w:val="002B094D"/>
    <w:rsid w:val="002B181D"/>
    <w:rsid w:val="002B1BDE"/>
    <w:rsid w:val="002B2570"/>
    <w:rsid w:val="002B2A5A"/>
    <w:rsid w:val="002B3E34"/>
    <w:rsid w:val="002B44E0"/>
    <w:rsid w:val="002B4E9F"/>
    <w:rsid w:val="002B4F18"/>
    <w:rsid w:val="002B5815"/>
    <w:rsid w:val="002B5AC1"/>
    <w:rsid w:val="002B6298"/>
    <w:rsid w:val="002B7787"/>
    <w:rsid w:val="002B7909"/>
    <w:rsid w:val="002C0833"/>
    <w:rsid w:val="002C08DB"/>
    <w:rsid w:val="002C0C96"/>
    <w:rsid w:val="002C1A30"/>
    <w:rsid w:val="002C1E7A"/>
    <w:rsid w:val="002C279D"/>
    <w:rsid w:val="002C2AC2"/>
    <w:rsid w:val="002C2E08"/>
    <w:rsid w:val="002C3177"/>
    <w:rsid w:val="002C4654"/>
    <w:rsid w:val="002C5EE3"/>
    <w:rsid w:val="002C711E"/>
    <w:rsid w:val="002C776B"/>
    <w:rsid w:val="002C7864"/>
    <w:rsid w:val="002C7B5F"/>
    <w:rsid w:val="002D04A2"/>
    <w:rsid w:val="002D04E1"/>
    <w:rsid w:val="002D0EE7"/>
    <w:rsid w:val="002D11E5"/>
    <w:rsid w:val="002D1353"/>
    <w:rsid w:val="002D2346"/>
    <w:rsid w:val="002D498E"/>
    <w:rsid w:val="002D53A5"/>
    <w:rsid w:val="002D6C24"/>
    <w:rsid w:val="002D70EF"/>
    <w:rsid w:val="002D718D"/>
    <w:rsid w:val="002D7528"/>
    <w:rsid w:val="002E0ED6"/>
    <w:rsid w:val="002E1068"/>
    <w:rsid w:val="002E1A92"/>
    <w:rsid w:val="002E2BB6"/>
    <w:rsid w:val="002E2C0E"/>
    <w:rsid w:val="002E364C"/>
    <w:rsid w:val="002E3650"/>
    <w:rsid w:val="002E3E2F"/>
    <w:rsid w:val="002E4FA9"/>
    <w:rsid w:val="002E749B"/>
    <w:rsid w:val="002F08C2"/>
    <w:rsid w:val="002F0CFC"/>
    <w:rsid w:val="002F180F"/>
    <w:rsid w:val="002F1E1A"/>
    <w:rsid w:val="002F243A"/>
    <w:rsid w:val="002F2E08"/>
    <w:rsid w:val="002F3497"/>
    <w:rsid w:val="002F355C"/>
    <w:rsid w:val="002F4CCF"/>
    <w:rsid w:val="002F53D4"/>
    <w:rsid w:val="002F5580"/>
    <w:rsid w:val="002F69F2"/>
    <w:rsid w:val="002F71C2"/>
    <w:rsid w:val="002F726D"/>
    <w:rsid w:val="002F7A1E"/>
    <w:rsid w:val="003008D2"/>
    <w:rsid w:val="003012B5"/>
    <w:rsid w:val="00301376"/>
    <w:rsid w:val="003021EA"/>
    <w:rsid w:val="00302A95"/>
    <w:rsid w:val="00303A04"/>
    <w:rsid w:val="00303DE3"/>
    <w:rsid w:val="0030478C"/>
    <w:rsid w:val="003049F8"/>
    <w:rsid w:val="00304AE5"/>
    <w:rsid w:val="00305165"/>
    <w:rsid w:val="00305789"/>
    <w:rsid w:val="00305DFE"/>
    <w:rsid w:val="003062B1"/>
    <w:rsid w:val="00306E9F"/>
    <w:rsid w:val="003071A9"/>
    <w:rsid w:val="00307569"/>
    <w:rsid w:val="003121A6"/>
    <w:rsid w:val="003125FB"/>
    <w:rsid w:val="00315A9A"/>
    <w:rsid w:val="00316C51"/>
    <w:rsid w:val="00316E8E"/>
    <w:rsid w:val="00317DF2"/>
    <w:rsid w:val="00320CCC"/>
    <w:rsid w:val="00321645"/>
    <w:rsid w:val="003219DC"/>
    <w:rsid w:val="00323DEE"/>
    <w:rsid w:val="00324FD5"/>
    <w:rsid w:val="003263ED"/>
    <w:rsid w:val="00326495"/>
    <w:rsid w:val="003265C9"/>
    <w:rsid w:val="00327C85"/>
    <w:rsid w:val="00331170"/>
    <w:rsid w:val="00331748"/>
    <w:rsid w:val="00331A09"/>
    <w:rsid w:val="0033414E"/>
    <w:rsid w:val="00334639"/>
    <w:rsid w:val="00336504"/>
    <w:rsid w:val="003368EB"/>
    <w:rsid w:val="003369F0"/>
    <w:rsid w:val="00336F92"/>
    <w:rsid w:val="00337360"/>
    <w:rsid w:val="0034056C"/>
    <w:rsid w:val="003405AF"/>
    <w:rsid w:val="003410D8"/>
    <w:rsid w:val="003411A0"/>
    <w:rsid w:val="00341E14"/>
    <w:rsid w:val="00342DB9"/>
    <w:rsid w:val="00342E54"/>
    <w:rsid w:val="00344FE2"/>
    <w:rsid w:val="00345A90"/>
    <w:rsid w:val="00345DD3"/>
    <w:rsid w:val="0034609B"/>
    <w:rsid w:val="00347277"/>
    <w:rsid w:val="0034755A"/>
    <w:rsid w:val="00347BC3"/>
    <w:rsid w:val="00347E33"/>
    <w:rsid w:val="00347E64"/>
    <w:rsid w:val="00347ECB"/>
    <w:rsid w:val="0035172C"/>
    <w:rsid w:val="0035348A"/>
    <w:rsid w:val="003539F5"/>
    <w:rsid w:val="0035432F"/>
    <w:rsid w:val="00357B3E"/>
    <w:rsid w:val="00357F2C"/>
    <w:rsid w:val="00362D5D"/>
    <w:rsid w:val="003647C9"/>
    <w:rsid w:val="00364A03"/>
    <w:rsid w:val="00364DCB"/>
    <w:rsid w:val="003664E0"/>
    <w:rsid w:val="00366B5E"/>
    <w:rsid w:val="00367B7B"/>
    <w:rsid w:val="003713C2"/>
    <w:rsid w:val="00371F13"/>
    <w:rsid w:val="00373706"/>
    <w:rsid w:val="00373A42"/>
    <w:rsid w:val="00373C7C"/>
    <w:rsid w:val="003742E0"/>
    <w:rsid w:val="003753A7"/>
    <w:rsid w:val="00375E5F"/>
    <w:rsid w:val="003760EC"/>
    <w:rsid w:val="00376D60"/>
    <w:rsid w:val="00376F9B"/>
    <w:rsid w:val="00377B72"/>
    <w:rsid w:val="0038075E"/>
    <w:rsid w:val="00381062"/>
    <w:rsid w:val="00381EE2"/>
    <w:rsid w:val="00382889"/>
    <w:rsid w:val="0038364C"/>
    <w:rsid w:val="0038383F"/>
    <w:rsid w:val="00383D34"/>
    <w:rsid w:val="00383E2B"/>
    <w:rsid w:val="00385438"/>
    <w:rsid w:val="003856AF"/>
    <w:rsid w:val="00385768"/>
    <w:rsid w:val="003858A9"/>
    <w:rsid w:val="00387128"/>
    <w:rsid w:val="00387D83"/>
    <w:rsid w:val="003908BE"/>
    <w:rsid w:val="00390AC8"/>
    <w:rsid w:val="00390EB5"/>
    <w:rsid w:val="00392BE4"/>
    <w:rsid w:val="003941B6"/>
    <w:rsid w:val="003944A1"/>
    <w:rsid w:val="003951E4"/>
    <w:rsid w:val="003958B3"/>
    <w:rsid w:val="003963E8"/>
    <w:rsid w:val="00397DDE"/>
    <w:rsid w:val="003A0E47"/>
    <w:rsid w:val="003A15F5"/>
    <w:rsid w:val="003A1BAF"/>
    <w:rsid w:val="003A315F"/>
    <w:rsid w:val="003A3B19"/>
    <w:rsid w:val="003A3C52"/>
    <w:rsid w:val="003A3DE9"/>
    <w:rsid w:val="003A5233"/>
    <w:rsid w:val="003A5A10"/>
    <w:rsid w:val="003A6621"/>
    <w:rsid w:val="003A692B"/>
    <w:rsid w:val="003A69B7"/>
    <w:rsid w:val="003A7174"/>
    <w:rsid w:val="003A71F1"/>
    <w:rsid w:val="003A77EB"/>
    <w:rsid w:val="003B0EE6"/>
    <w:rsid w:val="003B0EFF"/>
    <w:rsid w:val="003B19B9"/>
    <w:rsid w:val="003B1F53"/>
    <w:rsid w:val="003B2A18"/>
    <w:rsid w:val="003B4E4B"/>
    <w:rsid w:val="003B4F27"/>
    <w:rsid w:val="003B5A8B"/>
    <w:rsid w:val="003B5E6D"/>
    <w:rsid w:val="003B644B"/>
    <w:rsid w:val="003C0186"/>
    <w:rsid w:val="003C056A"/>
    <w:rsid w:val="003C0BEF"/>
    <w:rsid w:val="003C0EFE"/>
    <w:rsid w:val="003C1070"/>
    <w:rsid w:val="003C3A1A"/>
    <w:rsid w:val="003C3C7F"/>
    <w:rsid w:val="003C50BF"/>
    <w:rsid w:val="003C5736"/>
    <w:rsid w:val="003C6928"/>
    <w:rsid w:val="003C6DCC"/>
    <w:rsid w:val="003C702D"/>
    <w:rsid w:val="003C73D3"/>
    <w:rsid w:val="003C7857"/>
    <w:rsid w:val="003D0D23"/>
    <w:rsid w:val="003D13E3"/>
    <w:rsid w:val="003D1BCA"/>
    <w:rsid w:val="003D3641"/>
    <w:rsid w:val="003D3F73"/>
    <w:rsid w:val="003D4C5D"/>
    <w:rsid w:val="003D5036"/>
    <w:rsid w:val="003D5290"/>
    <w:rsid w:val="003D5FD3"/>
    <w:rsid w:val="003D701F"/>
    <w:rsid w:val="003E0A7D"/>
    <w:rsid w:val="003E18BD"/>
    <w:rsid w:val="003E29EF"/>
    <w:rsid w:val="003E47E8"/>
    <w:rsid w:val="003E514C"/>
    <w:rsid w:val="003E56FD"/>
    <w:rsid w:val="003E5AB1"/>
    <w:rsid w:val="003E72DB"/>
    <w:rsid w:val="003F029C"/>
    <w:rsid w:val="003F1812"/>
    <w:rsid w:val="003F27A1"/>
    <w:rsid w:val="003F3A1F"/>
    <w:rsid w:val="003F4242"/>
    <w:rsid w:val="003F4747"/>
    <w:rsid w:val="003F49ED"/>
    <w:rsid w:val="003F53EF"/>
    <w:rsid w:val="003F562E"/>
    <w:rsid w:val="003F780E"/>
    <w:rsid w:val="003F79CC"/>
    <w:rsid w:val="00400E91"/>
    <w:rsid w:val="00401D36"/>
    <w:rsid w:val="0040227B"/>
    <w:rsid w:val="0040250F"/>
    <w:rsid w:val="004033CB"/>
    <w:rsid w:val="0040367E"/>
    <w:rsid w:val="00405A1A"/>
    <w:rsid w:val="00406019"/>
    <w:rsid w:val="00406538"/>
    <w:rsid w:val="004070B2"/>
    <w:rsid w:val="0040735F"/>
    <w:rsid w:val="00410719"/>
    <w:rsid w:val="00410A93"/>
    <w:rsid w:val="00410F70"/>
    <w:rsid w:val="00412236"/>
    <w:rsid w:val="004127F3"/>
    <w:rsid w:val="00412CC7"/>
    <w:rsid w:val="00414049"/>
    <w:rsid w:val="004147E0"/>
    <w:rsid w:val="00415C4B"/>
    <w:rsid w:val="004166D2"/>
    <w:rsid w:val="0041674A"/>
    <w:rsid w:val="0042050D"/>
    <w:rsid w:val="00420C8D"/>
    <w:rsid w:val="004215B2"/>
    <w:rsid w:val="00421E2C"/>
    <w:rsid w:val="004228EF"/>
    <w:rsid w:val="00423027"/>
    <w:rsid w:val="00423C1D"/>
    <w:rsid w:val="00424DA1"/>
    <w:rsid w:val="00424E26"/>
    <w:rsid w:val="00425901"/>
    <w:rsid w:val="00425B8A"/>
    <w:rsid w:val="00425CED"/>
    <w:rsid w:val="00426673"/>
    <w:rsid w:val="00426D71"/>
    <w:rsid w:val="00427607"/>
    <w:rsid w:val="00430048"/>
    <w:rsid w:val="00430542"/>
    <w:rsid w:val="0043081B"/>
    <w:rsid w:val="00430E2D"/>
    <w:rsid w:val="0043101B"/>
    <w:rsid w:val="00432243"/>
    <w:rsid w:val="0043274D"/>
    <w:rsid w:val="00432B8A"/>
    <w:rsid w:val="00432CC6"/>
    <w:rsid w:val="00433B89"/>
    <w:rsid w:val="00433C55"/>
    <w:rsid w:val="00435223"/>
    <w:rsid w:val="00436DBA"/>
    <w:rsid w:val="0043780D"/>
    <w:rsid w:val="00440323"/>
    <w:rsid w:val="004408D7"/>
    <w:rsid w:val="00440A1B"/>
    <w:rsid w:val="00441ADA"/>
    <w:rsid w:val="00443FBD"/>
    <w:rsid w:val="0044468B"/>
    <w:rsid w:val="00445AE7"/>
    <w:rsid w:val="00445DF7"/>
    <w:rsid w:val="004474B1"/>
    <w:rsid w:val="00447DE2"/>
    <w:rsid w:val="00451500"/>
    <w:rsid w:val="00452BD5"/>
    <w:rsid w:val="0045317D"/>
    <w:rsid w:val="004533F7"/>
    <w:rsid w:val="00453420"/>
    <w:rsid w:val="0045347C"/>
    <w:rsid w:val="004535C6"/>
    <w:rsid w:val="0045440D"/>
    <w:rsid w:val="00454758"/>
    <w:rsid w:val="004547AC"/>
    <w:rsid w:val="0045602A"/>
    <w:rsid w:val="00456426"/>
    <w:rsid w:val="00456A34"/>
    <w:rsid w:val="00457259"/>
    <w:rsid w:val="00460C19"/>
    <w:rsid w:val="00462846"/>
    <w:rsid w:val="00462AA9"/>
    <w:rsid w:val="00463A36"/>
    <w:rsid w:val="004642DD"/>
    <w:rsid w:val="00464AAD"/>
    <w:rsid w:val="00465983"/>
    <w:rsid w:val="00465EB2"/>
    <w:rsid w:val="00465F64"/>
    <w:rsid w:val="0046600D"/>
    <w:rsid w:val="004664C8"/>
    <w:rsid w:val="00466551"/>
    <w:rsid w:val="00466E26"/>
    <w:rsid w:val="004673CA"/>
    <w:rsid w:val="00470167"/>
    <w:rsid w:val="00470F5C"/>
    <w:rsid w:val="00471138"/>
    <w:rsid w:val="00472DF5"/>
    <w:rsid w:val="004731FA"/>
    <w:rsid w:val="0047321C"/>
    <w:rsid w:val="00474FAC"/>
    <w:rsid w:val="00475060"/>
    <w:rsid w:val="004751E4"/>
    <w:rsid w:val="004759D1"/>
    <w:rsid w:val="0047657B"/>
    <w:rsid w:val="00476C43"/>
    <w:rsid w:val="00480EC6"/>
    <w:rsid w:val="00481B0D"/>
    <w:rsid w:val="00482619"/>
    <w:rsid w:val="00482E2F"/>
    <w:rsid w:val="00484522"/>
    <w:rsid w:val="00484BE9"/>
    <w:rsid w:val="0048676A"/>
    <w:rsid w:val="004872CE"/>
    <w:rsid w:val="004876F7"/>
    <w:rsid w:val="004879B6"/>
    <w:rsid w:val="004907B9"/>
    <w:rsid w:val="0049103D"/>
    <w:rsid w:val="00491881"/>
    <w:rsid w:val="00491CDC"/>
    <w:rsid w:val="00492605"/>
    <w:rsid w:val="0049344C"/>
    <w:rsid w:val="0049561E"/>
    <w:rsid w:val="0049638A"/>
    <w:rsid w:val="004A1E42"/>
    <w:rsid w:val="004A4646"/>
    <w:rsid w:val="004A68A0"/>
    <w:rsid w:val="004B0543"/>
    <w:rsid w:val="004B0D22"/>
    <w:rsid w:val="004B1044"/>
    <w:rsid w:val="004B127E"/>
    <w:rsid w:val="004B1728"/>
    <w:rsid w:val="004B2A61"/>
    <w:rsid w:val="004B2DEA"/>
    <w:rsid w:val="004B3435"/>
    <w:rsid w:val="004B343E"/>
    <w:rsid w:val="004B3FF5"/>
    <w:rsid w:val="004B4351"/>
    <w:rsid w:val="004B472D"/>
    <w:rsid w:val="004B4C7A"/>
    <w:rsid w:val="004B55EE"/>
    <w:rsid w:val="004B5F52"/>
    <w:rsid w:val="004B7439"/>
    <w:rsid w:val="004B756C"/>
    <w:rsid w:val="004B7984"/>
    <w:rsid w:val="004C125E"/>
    <w:rsid w:val="004C27F8"/>
    <w:rsid w:val="004C2858"/>
    <w:rsid w:val="004C378E"/>
    <w:rsid w:val="004C3B6C"/>
    <w:rsid w:val="004C3B91"/>
    <w:rsid w:val="004C3BD2"/>
    <w:rsid w:val="004C415A"/>
    <w:rsid w:val="004C4652"/>
    <w:rsid w:val="004C52F6"/>
    <w:rsid w:val="004C75FC"/>
    <w:rsid w:val="004D0772"/>
    <w:rsid w:val="004D20F5"/>
    <w:rsid w:val="004D3D2A"/>
    <w:rsid w:val="004D407F"/>
    <w:rsid w:val="004D4FF4"/>
    <w:rsid w:val="004D5AA0"/>
    <w:rsid w:val="004D6612"/>
    <w:rsid w:val="004E189F"/>
    <w:rsid w:val="004E1A01"/>
    <w:rsid w:val="004E1A76"/>
    <w:rsid w:val="004E2853"/>
    <w:rsid w:val="004E29BE"/>
    <w:rsid w:val="004E3526"/>
    <w:rsid w:val="004E45DB"/>
    <w:rsid w:val="004E6040"/>
    <w:rsid w:val="004E6E3F"/>
    <w:rsid w:val="004E78CC"/>
    <w:rsid w:val="004F07EE"/>
    <w:rsid w:val="004F2075"/>
    <w:rsid w:val="004F2BBE"/>
    <w:rsid w:val="004F5C30"/>
    <w:rsid w:val="004F5E75"/>
    <w:rsid w:val="005003E1"/>
    <w:rsid w:val="0050061D"/>
    <w:rsid w:val="00500AE3"/>
    <w:rsid w:val="00502CE4"/>
    <w:rsid w:val="00503533"/>
    <w:rsid w:val="00503687"/>
    <w:rsid w:val="00503E59"/>
    <w:rsid w:val="00507CFB"/>
    <w:rsid w:val="00510271"/>
    <w:rsid w:val="0051127A"/>
    <w:rsid w:val="00511450"/>
    <w:rsid w:val="00511A8A"/>
    <w:rsid w:val="00511F9A"/>
    <w:rsid w:val="00511FEC"/>
    <w:rsid w:val="00512B83"/>
    <w:rsid w:val="00514610"/>
    <w:rsid w:val="00516420"/>
    <w:rsid w:val="00520444"/>
    <w:rsid w:val="00520AB5"/>
    <w:rsid w:val="00521593"/>
    <w:rsid w:val="00521657"/>
    <w:rsid w:val="00521A06"/>
    <w:rsid w:val="00522758"/>
    <w:rsid w:val="00523C92"/>
    <w:rsid w:val="00523D90"/>
    <w:rsid w:val="0052420A"/>
    <w:rsid w:val="005260D0"/>
    <w:rsid w:val="0052641C"/>
    <w:rsid w:val="005275CE"/>
    <w:rsid w:val="00527904"/>
    <w:rsid w:val="005300E4"/>
    <w:rsid w:val="00530C8C"/>
    <w:rsid w:val="00530F0E"/>
    <w:rsid w:val="00534144"/>
    <w:rsid w:val="005344C5"/>
    <w:rsid w:val="0053603A"/>
    <w:rsid w:val="0053625F"/>
    <w:rsid w:val="005375F2"/>
    <w:rsid w:val="00540052"/>
    <w:rsid w:val="00540703"/>
    <w:rsid w:val="00540C0D"/>
    <w:rsid w:val="00541661"/>
    <w:rsid w:val="00541A23"/>
    <w:rsid w:val="00541B0C"/>
    <w:rsid w:val="00541E4D"/>
    <w:rsid w:val="005423B1"/>
    <w:rsid w:val="00542D2E"/>
    <w:rsid w:val="00543BC7"/>
    <w:rsid w:val="0054512C"/>
    <w:rsid w:val="0054638F"/>
    <w:rsid w:val="0054787A"/>
    <w:rsid w:val="00547CB1"/>
    <w:rsid w:val="0055064A"/>
    <w:rsid w:val="005522D0"/>
    <w:rsid w:val="00552A95"/>
    <w:rsid w:val="00552B72"/>
    <w:rsid w:val="00552BF7"/>
    <w:rsid w:val="00553C91"/>
    <w:rsid w:val="00554032"/>
    <w:rsid w:val="005557F8"/>
    <w:rsid w:val="00555D5B"/>
    <w:rsid w:val="00555E9B"/>
    <w:rsid w:val="00557410"/>
    <w:rsid w:val="005604EB"/>
    <w:rsid w:val="0056091A"/>
    <w:rsid w:val="005609E9"/>
    <w:rsid w:val="00560C86"/>
    <w:rsid w:val="00560FC3"/>
    <w:rsid w:val="0056206F"/>
    <w:rsid w:val="00562FA8"/>
    <w:rsid w:val="00563502"/>
    <w:rsid w:val="00563794"/>
    <w:rsid w:val="00565921"/>
    <w:rsid w:val="00565FA2"/>
    <w:rsid w:val="005669B7"/>
    <w:rsid w:val="00566A74"/>
    <w:rsid w:val="00566B61"/>
    <w:rsid w:val="00567384"/>
    <w:rsid w:val="00570814"/>
    <w:rsid w:val="00570EA5"/>
    <w:rsid w:val="00570F08"/>
    <w:rsid w:val="0057122D"/>
    <w:rsid w:val="005719E6"/>
    <w:rsid w:val="00571B3B"/>
    <w:rsid w:val="005727C9"/>
    <w:rsid w:val="00573A6E"/>
    <w:rsid w:val="0057402C"/>
    <w:rsid w:val="00575413"/>
    <w:rsid w:val="00576051"/>
    <w:rsid w:val="00576737"/>
    <w:rsid w:val="00576A8D"/>
    <w:rsid w:val="005778A9"/>
    <w:rsid w:val="00580039"/>
    <w:rsid w:val="005816E0"/>
    <w:rsid w:val="00581F1E"/>
    <w:rsid w:val="00581FEE"/>
    <w:rsid w:val="00583B59"/>
    <w:rsid w:val="00584099"/>
    <w:rsid w:val="00584C72"/>
    <w:rsid w:val="005855D6"/>
    <w:rsid w:val="00585C01"/>
    <w:rsid w:val="005863B4"/>
    <w:rsid w:val="00586B30"/>
    <w:rsid w:val="00587015"/>
    <w:rsid w:val="005907EA"/>
    <w:rsid w:val="00590A67"/>
    <w:rsid w:val="005910FB"/>
    <w:rsid w:val="00591557"/>
    <w:rsid w:val="005922D8"/>
    <w:rsid w:val="005924AA"/>
    <w:rsid w:val="00592630"/>
    <w:rsid w:val="00592998"/>
    <w:rsid w:val="00593109"/>
    <w:rsid w:val="005933E4"/>
    <w:rsid w:val="0059377B"/>
    <w:rsid w:val="00593D36"/>
    <w:rsid w:val="00594785"/>
    <w:rsid w:val="00596011"/>
    <w:rsid w:val="005965F3"/>
    <w:rsid w:val="0059726D"/>
    <w:rsid w:val="00597895"/>
    <w:rsid w:val="00597FE3"/>
    <w:rsid w:val="005A0E6C"/>
    <w:rsid w:val="005A1D4E"/>
    <w:rsid w:val="005A3262"/>
    <w:rsid w:val="005A3418"/>
    <w:rsid w:val="005A3509"/>
    <w:rsid w:val="005A39D7"/>
    <w:rsid w:val="005A50BD"/>
    <w:rsid w:val="005A52BE"/>
    <w:rsid w:val="005A5E14"/>
    <w:rsid w:val="005A6250"/>
    <w:rsid w:val="005A75FA"/>
    <w:rsid w:val="005B090C"/>
    <w:rsid w:val="005B0ACA"/>
    <w:rsid w:val="005B0B48"/>
    <w:rsid w:val="005B1C9F"/>
    <w:rsid w:val="005B2E47"/>
    <w:rsid w:val="005B4682"/>
    <w:rsid w:val="005B52DD"/>
    <w:rsid w:val="005B5A3F"/>
    <w:rsid w:val="005B703F"/>
    <w:rsid w:val="005B7781"/>
    <w:rsid w:val="005C004F"/>
    <w:rsid w:val="005C0203"/>
    <w:rsid w:val="005C1A45"/>
    <w:rsid w:val="005C1DB4"/>
    <w:rsid w:val="005C318F"/>
    <w:rsid w:val="005C41BA"/>
    <w:rsid w:val="005C493C"/>
    <w:rsid w:val="005C4F8C"/>
    <w:rsid w:val="005C55E3"/>
    <w:rsid w:val="005C601E"/>
    <w:rsid w:val="005C640C"/>
    <w:rsid w:val="005D033C"/>
    <w:rsid w:val="005D2583"/>
    <w:rsid w:val="005D2789"/>
    <w:rsid w:val="005D2D0A"/>
    <w:rsid w:val="005D3C8F"/>
    <w:rsid w:val="005D4F16"/>
    <w:rsid w:val="005D5343"/>
    <w:rsid w:val="005D583A"/>
    <w:rsid w:val="005D662D"/>
    <w:rsid w:val="005D69F4"/>
    <w:rsid w:val="005D7376"/>
    <w:rsid w:val="005D7816"/>
    <w:rsid w:val="005E029A"/>
    <w:rsid w:val="005E178D"/>
    <w:rsid w:val="005E22EC"/>
    <w:rsid w:val="005E2D3A"/>
    <w:rsid w:val="005E2E25"/>
    <w:rsid w:val="005E2FD7"/>
    <w:rsid w:val="005E311E"/>
    <w:rsid w:val="005E51C2"/>
    <w:rsid w:val="005E70B0"/>
    <w:rsid w:val="005F054E"/>
    <w:rsid w:val="005F161B"/>
    <w:rsid w:val="005F2408"/>
    <w:rsid w:val="005F27D4"/>
    <w:rsid w:val="005F2AB3"/>
    <w:rsid w:val="005F3B0B"/>
    <w:rsid w:val="005F3F5D"/>
    <w:rsid w:val="005F44F0"/>
    <w:rsid w:val="005F484E"/>
    <w:rsid w:val="005F495E"/>
    <w:rsid w:val="005F4FA0"/>
    <w:rsid w:val="00600765"/>
    <w:rsid w:val="00600AF9"/>
    <w:rsid w:val="0060269F"/>
    <w:rsid w:val="00602768"/>
    <w:rsid w:val="0060336C"/>
    <w:rsid w:val="006044D2"/>
    <w:rsid w:val="006065FA"/>
    <w:rsid w:val="00607200"/>
    <w:rsid w:val="0060755A"/>
    <w:rsid w:val="00607A58"/>
    <w:rsid w:val="00607ACF"/>
    <w:rsid w:val="00610661"/>
    <w:rsid w:val="00610716"/>
    <w:rsid w:val="006111F8"/>
    <w:rsid w:val="00612679"/>
    <w:rsid w:val="006128CF"/>
    <w:rsid w:val="00613ABB"/>
    <w:rsid w:val="0061407B"/>
    <w:rsid w:val="00615AC9"/>
    <w:rsid w:val="00616285"/>
    <w:rsid w:val="00616B4A"/>
    <w:rsid w:val="0061777B"/>
    <w:rsid w:val="00621A51"/>
    <w:rsid w:val="006220B3"/>
    <w:rsid w:val="006224B9"/>
    <w:rsid w:val="00622A69"/>
    <w:rsid w:val="0062316B"/>
    <w:rsid w:val="006235C9"/>
    <w:rsid w:val="0062406F"/>
    <w:rsid w:val="006242C3"/>
    <w:rsid w:val="0062440A"/>
    <w:rsid w:val="00624C0D"/>
    <w:rsid w:val="00626117"/>
    <w:rsid w:val="00626D9E"/>
    <w:rsid w:val="00627045"/>
    <w:rsid w:val="00630147"/>
    <w:rsid w:val="006309EF"/>
    <w:rsid w:val="00630E8F"/>
    <w:rsid w:val="00631072"/>
    <w:rsid w:val="00631664"/>
    <w:rsid w:val="00631828"/>
    <w:rsid w:val="006326C4"/>
    <w:rsid w:val="00632C37"/>
    <w:rsid w:val="00633ADE"/>
    <w:rsid w:val="00634F84"/>
    <w:rsid w:val="00635009"/>
    <w:rsid w:val="00635894"/>
    <w:rsid w:val="006363A8"/>
    <w:rsid w:val="00636B65"/>
    <w:rsid w:val="00636C67"/>
    <w:rsid w:val="006370E8"/>
    <w:rsid w:val="0063777F"/>
    <w:rsid w:val="0064062B"/>
    <w:rsid w:val="00641144"/>
    <w:rsid w:val="00642321"/>
    <w:rsid w:val="00642F6E"/>
    <w:rsid w:val="00643AFA"/>
    <w:rsid w:val="00643B58"/>
    <w:rsid w:val="00643E88"/>
    <w:rsid w:val="006442EF"/>
    <w:rsid w:val="0064449E"/>
    <w:rsid w:val="00644885"/>
    <w:rsid w:val="00646D27"/>
    <w:rsid w:val="0064702C"/>
    <w:rsid w:val="00647884"/>
    <w:rsid w:val="006503A0"/>
    <w:rsid w:val="00650D8C"/>
    <w:rsid w:val="006518E9"/>
    <w:rsid w:val="00651A3E"/>
    <w:rsid w:val="00651BCF"/>
    <w:rsid w:val="00652063"/>
    <w:rsid w:val="00652402"/>
    <w:rsid w:val="00652917"/>
    <w:rsid w:val="00652B3B"/>
    <w:rsid w:val="00653096"/>
    <w:rsid w:val="0065484A"/>
    <w:rsid w:val="0065527B"/>
    <w:rsid w:val="006567AB"/>
    <w:rsid w:val="0066097F"/>
    <w:rsid w:val="00660F00"/>
    <w:rsid w:val="00661084"/>
    <w:rsid w:val="00661F1A"/>
    <w:rsid w:val="0066207E"/>
    <w:rsid w:val="0066362A"/>
    <w:rsid w:val="006640A2"/>
    <w:rsid w:val="0066486A"/>
    <w:rsid w:val="00665BBF"/>
    <w:rsid w:val="00665E1F"/>
    <w:rsid w:val="00666101"/>
    <w:rsid w:val="0066763F"/>
    <w:rsid w:val="00671F67"/>
    <w:rsid w:val="0067263A"/>
    <w:rsid w:val="00672CA1"/>
    <w:rsid w:val="0067347C"/>
    <w:rsid w:val="00674111"/>
    <w:rsid w:val="0067433C"/>
    <w:rsid w:val="006747DB"/>
    <w:rsid w:val="00675695"/>
    <w:rsid w:val="0068141C"/>
    <w:rsid w:val="006838E7"/>
    <w:rsid w:val="0068465A"/>
    <w:rsid w:val="006846C8"/>
    <w:rsid w:val="00686585"/>
    <w:rsid w:val="006868C3"/>
    <w:rsid w:val="0068767D"/>
    <w:rsid w:val="006876EC"/>
    <w:rsid w:val="00687DCD"/>
    <w:rsid w:val="00690B70"/>
    <w:rsid w:val="006911AB"/>
    <w:rsid w:val="0069253A"/>
    <w:rsid w:val="00692A4D"/>
    <w:rsid w:val="00695AD4"/>
    <w:rsid w:val="0069626E"/>
    <w:rsid w:val="0069659C"/>
    <w:rsid w:val="00696DBE"/>
    <w:rsid w:val="00697893"/>
    <w:rsid w:val="006A09AF"/>
    <w:rsid w:val="006A11BB"/>
    <w:rsid w:val="006A15C1"/>
    <w:rsid w:val="006A200A"/>
    <w:rsid w:val="006A2534"/>
    <w:rsid w:val="006A3F74"/>
    <w:rsid w:val="006A4231"/>
    <w:rsid w:val="006A4A89"/>
    <w:rsid w:val="006A51BD"/>
    <w:rsid w:val="006A5819"/>
    <w:rsid w:val="006A670E"/>
    <w:rsid w:val="006A6E8E"/>
    <w:rsid w:val="006A7AF5"/>
    <w:rsid w:val="006A7E30"/>
    <w:rsid w:val="006A7EC8"/>
    <w:rsid w:val="006B0197"/>
    <w:rsid w:val="006B154E"/>
    <w:rsid w:val="006B1A60"/>
    <w:rsid w:val="006B24EE"/>
    <w:rsid w:val="006B2617"/>
    <w:rsid w:val="006B3955"/>
    <w:rsid w:val="006B3F7D"/>
    <w:rsid w:val="006B45D6"/>
    <w:rsid w:val="006B4C94"/>
    <w:rsid w:val="006B55BF"/>
    <w:rsid w:val="006B5FF4"/>
    <w:rsid w:val="006B66C5"/>
    <w:rsid w:val="006B70C2"/>
    <w:rsid w:val="006C02E3"/>
    <w:rsid w:val="006C07D4"/>
    <w:rsid w:val="006C0D1E"/>
    <w:rsid w:val="006C2B9C"/>
    <w:rsid w:val="006C333C"/>
    <w:rsid w:val="006C3606"/>
    <w:rsid w:val="006C373D"/>
    <w:rsid w:val="006C3DD9"/>
    <w:rsid w:val="006C5059"/>
    <w:rsid w:val="006C56D3"/>
    <w:rsid w:val="006C5AE8"/>
    <w:rsid w:val="006C5E82"/>
    <w:rsid w:val="006C666A"/>
    <w:rsid w:val="006C7821"/>
    <w:rsid w:val="006D1935"/>
    <w:rsid w:val="006D2C22"/>
    <w:rsid w:val="006D3470"/>
    <w:rsid w:val="006D4D07"/>
    <w:rsid w:val="006D56BB"/>
    <w:rsid w:val="006D56FC"/>
    <w:rsid w:val="006D5824"/>
    <w:rsid w:val="006D5BE5"/>
    <w:rsid w:val="006D6BE9"/>
    <w:rsid w:val="006E0BAD"/>
    <w:rsid w:val="006E187A"/>
    <w:rsid w:val="006E2124"/>
    <w:rsid w:val="006E2DC8"/>
    <w:rsid w:val="006E4057"/>
    <w:rsid w:val="006E4214"/>
    <w:rsid w:val="006E598E"/>
    <w:rsid w:val="006E651E"/>
    <w:rsid w:val="006E76A8"/>
    <w:rsid w:val="006F06B4"/>
    <w:rsid w:val="006F06C1"/>
    <w:rsid w:val="006F1A80"/>
    <w:rsid w:val="006F1B6B"/>
    <w:rsid w:val="006F1F21"/>
    <w:rsid w:val="006F208D"/>
    <w:rsid w:val="006F2926"/>
    <w:rsid w:val="006F3BBB"/>
    <w:rsid w:val="006F4013"/>
    <w:rsid w:val="006F4836"/>
    <w:rsid w:val="006F48BE"/>
    <w:rsid w:val="006F5CE9"/>
    <w:rsid w:val="006F5FA8"/>
    <w:rsid w:val="006F63A0"/>
    <w:rsid w:val="006F6743"/>
    <w:rsid w:val="006F6DB8"/>
    <w:rsid w:val="006F703B"/>
    <w:rsid w:val="006F743B"/>
    <w:rsid w:val="006F7872"/>
    <w:rsid w:val="006F7B47"/>
    <w:rsid w:val="006F7E13"/>
    <w:rsid w:val="006F7F0A"/>
    <w:rsid w:val="007003E6"/>
    <w:rsid w:val="00700521"/>
    <w:rsid w:val="0070087D"/>
    <w:rsid w:val="00701417"/>
    <w:rsid w:val="0070171B"/>
    <w:rsid w:val="00701E42"/>
    <w:rsid w:val="00701FEE"/>
    <w:rsid w:val="00702235"/>
    <w:rsid w:val="0070273F"/>
    <w:rsid w:val="00702AC1"/>
    <w:rsid w:val="007032EC"/>
    <w:rsid w:val="007040BE"/>
    <w:rsid w:val="0070470B"/>
    <w:rsid w:val="00707720"/>
    <w:rsid w:val="00707BF1"/>
    <w:rsid w:val="00710191"/>
    <w:rsid w:val="007113E9"/>
    <w:rsid w:val="00711DA4"/>
    <w:rsid w:val="007125BC"/>
    <w:rsid w:val="00712B62"/>
    <w:rsid w:val="00712CC5"/>
    <w:rsid w:val="00712FE8"/>
    <w:rsid w:val="00713239"/>
    <w:rsid w:val="00713769"/>
    <w:rsid w:val="007159D1"/>
    <w:rsid w:val="0071601F"/>
    <w:rsid w:val="007204CA"/>
    <w:rsid w:val="00721021"/>
    <w:rsid w:val="007218C4"/>
    <w:rsid w:val="007221F1"/>
    <w:rsid w:val="00722A21"/>
    <w:rsid w:val="0072373F"/>
    <w:rsid w:val="00724F6C"/>
    <w:rsid w:val="00725C60"/>
    <w:rsid w:val="00725D69"/>
    <w:rsid w:val="007275EE"/>
    <w:rsid w:val="007275F4"/>
    <w:rsid w:val="00730840"/>
    <w:rsid w:val="0073085A"/>
    <w:rsid w:val="007308CF"/>
    <w:rsid w:val="00731455"/>
    <w:rsid w:val="0073173E"/>
    <w:rsid w:val="00731A57"/>
    <w:rsid w:val="00732951"/>
    <w:rsid w:val="00733122"/>
    <w:rsid w:val="00733710"/>
    <w:rsid w:val="00733777"/>
    <w:rsid w:val="00734ECD"/>
    <w:rsid w:val="007359D7"/>
    <w:rsid w:val="00736539"/>
    <w:rsid w:val="00736738"/>
    <w:rsid w:val="00740B7F"/>
    <w:rsid w:val="00741FF6"/>
    <w:rsid w:val="00743959"/>
    <w:rsid w:val="007449F8"/>
    <w:rsid w:val="00745437"/>
    <w:rsid w:val="00745559"/>
    <w:rsid w:val="00746241"/>
    <w:rsid w:val="00747C78"/>
    <w:rsid w:val="00747CF6"/>
    <w:rsid w:val="0075219D"/>
    <w:rsid w:val="00752830"/>
    <w:rsid w:val="00754274"/>
    <w:rsid w:val="007542B1"/>
    <w:rsid w:val="007548B6"/>
    <w:rsid w:val="00754CBC"/>
    <w:rsid w:val="00756046"/>
    <w:rsid w:val="007560D6"/>
    <w:rsid w:val="007579AF"/>
    <w:rsid w:val="0076018E"/>
    <w:rsid w:val="0076042C"/>
    <w:rsid w:val="00760AB4"/>
    <w:rsid w:val="00761208"/>
    <w:rsid w:val="00761632"/>
    <w:rsid w:val="00762896"/>
    <w:rsid w:val="00762919"/>
    <w:rsid w:val="007629AD"/>
    <w:rsid w:val="00762EC7"/>
    <w:rsid w:val="007633EF"/>
    <w:rsid w:val="00764D82"/>
    <w:rsid w:val="0076595A"/>
    <w:rsid w:val="00766250"/>
    <w:rsid w:val="00766714"/>
    <w:rsid w:val="007667E1"/>
    <w:rsid w:val="007706B2"/>
    <w:rsid w:val="00770C05"/>
    <w:rsid w:val="00770FEB"/>
    <w:rsid w:val="007714C7"/>
    <w:rsid w:val="007718F7"/>
    <w:rsid w:val="00771EC1"/>
    <w:rsid w:val="007722E8"/>
    <w:rsid w:val="00772A28"/>
    <w:rsid w:val="0077332A"/>
    <w:rsid w:val="00774B32"/>
    <w:rsid w:val="00775F9F"/>
    <w:rsid w:val="007765F2"/>
    <w:rsid w:val="0077666E"/>
    <w:rsid w:val="0077726E"/>
    <w:rsid w:val="00777910"/>
    <w:rsid w:val="00777C7A"/>
    <w:rsid w:val="0078197E"/>
    <w:rsid w:val="00781B6C"/>
    <w:rsid w:val="00782C32"/>
    <w:rsid w:val="007834DA"/>
    <w:rsid w:val="00783E65"/>
    <w:rsid w:val="00784529"/>
    <w:rsid w:val="00784ED4"/>
    <w:rsid w:val="007855D6"/>
    <w:rsid w:val="0078560B"/>
    <w:rsid w:val="00785BD3"/>
    <w:rsid w:val="00786588"/>
    <w:rsid w:val="00786767"/>
    <w:rsid w:val="0078685D"/>
    <w:rsid w:val="00786C04"/>
    <w:rsid w:val="007875D9"/>
    <w:rsid w:val="00787E10"/>
    <w:rsid w:val="0079007E"/>
    <w:rsid w:val="00790F0A"/>
    <w:rsid w:val="007911F3"/>
    <w:rsid w:val="0079556F"/>
    <w:rsid w:val="007964FA"/>
    <w:rsid w:val="00796D0D"/>
    <w:rsid w:val="00796F23"/>
    <w:rsid w:val="0079708B"/>
    <w:rsid w:val="007A0394"/>
    <w:rsid w:val="007A051D"/>
    <w:rsid w:val="007A14A7"/>
    <w:rsid w:val="007A1F3A"/>
    <w:rsid w:val="007A2469"/>
    <w:rsid w:val="007A2D51"/>
    <w:rsid w:val="007A3806"/>
    <w:rsid w:val="007A4481"/>
    <w:rsid w:val="007A56FF"/>
    <w:rsid w:val="007A6D9C"/>
    <w:rsid w:val="007B0840"/>
    <w:rsid w:val="007B1548"/>
    <w:rsid w:val="007B1B33"/>
    <w:rsid w:val="007B2584"/>
    <w:rsid w:val="007B3733"/>
    <w:rsid w:val="007B4892"/>
    <w:rsid w:val="007B495C"/>
    <w:rsid w:val="007B5840"/>
    <w:rsid w:val="007B586B"/>
    <w:rsid w:val="007B6BCE"/>
    <w:rsid w:val="007C07DB"/>
    <w:rsid w:val="007C0AAA"/>
    <w:rsid w:val="007C0D12"/>
    <w:rsid w:val="007C1A37"/>
    <w:rsid w:val="007C1FA4"/>
    <w:rsid w:val="007C3888"/>
    <w:rsid w:val="007C461B"/>
    <w:rsid w:val="007C472D"/>
    <w:rsid w:val="007C5BD8"/>
    <w:rsid w:val="007C73FB"/>
    <w:rsid w:val="007C7BB6"/>
    <w:rsid w:val="007C7C34"/>
    <w:rsid w:val="007D135B"/>
    <w:rsid w:val="007D2DCB"/>
    <w:rsid w:val="007D47E2"/>
    <w:rsid w:val="007D49A7"/>
    <w:rsid w:val="007D5664"/>
    <w:rsid w:val="007D6F56"/>
    <w:rsid w:val="007D7056"/>
    <w:rsid w:val="007D7EC5"/>
    <w:rsid w:val="007E04CD"/>
    <w:rsid w:val="007E0EDE"/>
    <w:rsid w:val="007E1193"/>
    <w:rsid w:val="007E171C"/>
    <w:rsid w:val="007E344D"/>
    <w:rsid w:val="007E470E"/>
    <w:rsid w:val="007E51CF"/>
    <w:rsid w:val="007E543A"/>
    <w:rsid w:val="007E55EC"/>
    <w:rsid w:val="007E579E"/>
    <w:rsid w:val="007F04D7"/>
    <w:rsid w:val="007F0697"/>
    <w:rsid w:val="007F26C6"/>
    <w:rsid w:val="007F2B92"/>
    <w:rsid w:val="007F31B6"/>
    <w:rsid w:val="007F3555"/>
    <w:rsid w:val="007F3B3F"/>
    <w:rsid w:val="007F40D9"/>
    <w:rsid w:val="007F4856"/>
    <w:rsid w:val="007F4F17"/>
    <w:rsid w:val="007F4FC6"/>
    <w:rsid w:val="007F50C5"/>
    <w:rsid w:val="007F52FB"/>
    <w:rsid w:val="007F6AC4"/>
    <w:rsid w:val="00800178"/>
    <w:rsid w:val="008005B2"/>
    <w:rsid w:val="00800AE1"/>
    <w:rsid w:val="00800AEA"/>
    <w:rsid w:val="00800B1C"/>
    <w:rsid w:val="008017CD"/>
    <w:rsid w:val="00801C77"/>
    <w:rsid w:val="00803831"/>
    <w:rsid w:val="00803FD2"/>
    <w:rsid w:val="00804FF5"/>
    <w:rsid w:val="008050D8"/>
    <w:rsid w:val="00805755"/>
    <w:rsid w:val="008063BF"/>
    <w:rsid w:val="00806424"/>
    <w:rsid w:val="00806651"/>
    <w:rsid w:val="00807BAB"/>
    <w:rsid w:val="00812301"/>
    <w:rsid w:val="008123EA"/>
    <w:rsid w:val="008127A9"/>
    <w:rsid w:val="008179B1"/>
    <w:rsid w:val="00820D49"/>
    <w:rsid w:val="00821A6A"/>
    <w:rsid w:val="008252F2"/>
    <w:rsid w:val="00825B65"/>
    <w:rsid w:val="00826207"/>
    <w:rsid w:val="00826CF7"/>
    <w:rsid w:val="00830302"/>
    <w:rsid w:val="008309E6"/>
    <w:rsid w:val="008309EA"/>
    <w:rsid w:val="00830D97"/>
    <w:rsid w:val="008310D1"/>
    <w:rsid w:val="00833381"/>
    <w:rsid w:val="008336A6"/>
    <w:rsid w:val="00833F5D"/>
    <w:rsid w:val="0083573E"/>
    <w:rsid w:val="008363B8"/>
    <w:rsid w:val="00836BDA"/>
    <w:rsid w:val="0083765F"/>
    <w:rsid w:val="00837E5F"/>
    <w:rsid w:val="0084417A"/>
    <w:rsid w:val="008449F5"/>
    <w:rsid w:val="00846093"/>
    <w:rsid w:val="008460AE"/>
    <w:rsid w:val="00846B1B"/>
    <w:rsid w:val="0084776B"/>
    <w:rsid w:val="00850E59"/>
    <w:rsid w:val="008512DE"/>
    <w:rsid w:val="008530F1"/>
    <w:rsid w:val="008535E6"/>
    <w:rsid w:val="00853904"/>
    <w:rsid w:val="00853B32"/>
    <w:rsid w:val="008547B9"/>
    <w:rsid w:val="0085523B"/>
    <w:rsid w:val="00855350"/>
    <w:rsid w:val="00855C3C"/>
    <w:rsid w:val="00855DB7"/>
    <w:rsid w:val="00855EBF"/>
    <w:rsid w:val="008563C2"/>
    <w:rsid w:val="00856621"/>
    <w:rsid w:val="00857529"/>
    <w:rsid w:val="00860938"/>
    <w:rsid w:val="008616BF"/>
    <w:rsid w:val="00861828"/>
    <w:rsid w:val="00861B1D"/>
    <w:rsid w:val="00861D97"/>
    <w:rsid w:val="00861FF9"/>
    <w:rsid w:val="008623E0"/>
    <w:rsid w:val="008625F0"/>
    <w:rsid w:val="00863808"/>
    <w:rsid w:val="00863DD3"/>
    <w:rsid w:val="00863E77"/>
    <w:rsid w:val="008663D8"/>
    <w:rsid w:val="00866930"/>
    <w:rsid w:val="00867FA0"/>
    <w:rsid w:val="00870368"/>
    <w:rsid w:val="00870820"/>
    <w:rsid w:val="008718E5"/>
    <w:rsid w:val="00871C1B"/>
    <w:rsid w:val="00872039"/>
    <w:rsid w:val="008735A7"/>
    <w:rsid w:val="00874848"/>
    <w:rsid w:val="00876023"/>
    <w:rsid w:val="00876B2A"/>
    <w:rsid w:val="00876C9A"/>
    <w:rsid w:val="00876E5B"/>
    <w:rsid w:val="00877E55"/>
    <w:rsid w:val="00880215"/>
    <w:rsid w:val="00880370"/>
    <w:rsid w:val="0088044D"/>
    <w:rsid w:val="008809D5"/>
    <w:rsid w:val="0088272E"/>
    <w:rsid w:val="00882CB5"/>
    <w:rsid w:val="008836E3"/>
    <w:rsid w:val="00883CF3"/>
    <w:rsid w:val="00884914"/>
    <w:rsid w:val="0088591E"/>
    <w:rsid w:val="008864F5"/>
    <w:rsid w:val="008874CC"/>
    <w:rsid w:val="00890788"/>
    <w:rsid w:val="00890F55"/>
    <w:rsid w:val="008911C5"/>
    <w:rsid w:val="008918E9"/>
    <w:rsid w:val="0089206A"/>
    <w:rsid w:val="008924B7"/>
    <w:rsid w:val="0089253E"/>
    <w:rsid w:val="00892CD2"/>
    <w:rsid w:val="00893B93"/>
    <w:rsid w:val="008940E2"/>
    <w:rsid w:val="00894263"/>
    <w:rsid w:val="00894515"/>
    <w:rsid w:val="008948E2"/>
    <w:rsid w:val="00895BCA"/>
    <w:rsid w:val="008963AE"/>
    <w:rsid w:val="00896718"/>
    <w:rsid w:val="0089739A"/>
    <w:rsid w:val="008A055F"/>
    <w:rsid w:val="008A0BD3"/>
    <w:rsid w:val="008A0C18"/>
    <w:rsid w:val="008A0CF6"/>
    <w:rsid w:val="008A15A9"/>
    <w:rsid w:val="008A1CEA"/>
    <w:rsid w:val="008A3AE6"/>
    <w:rsid w:val="008A51B2"/>
    <w:rsid w:val="008A5570"/>
    <w:rsid w:val="008B04EC"/>
    <w:rsid w:val="008B0B7D"/>
    <w:rsid w:val="008B134D"/>
    <w:rsid w:val="008B135B"/>
    <w:rsid w:val="008B150B"/>
    <w:rsid w:val="008B19C6"/>
    <w:rsid w:val="008B2311"/>
    <w:rsid w:val="008B2B08"/>
    <w:rsid w:val="008B3512"/>
    <w:rsid w:val="008B56A7"/>
    <w:rsid w:val="008B5CB7"/>
    <w:rsid w:val="008B7200"/>
    <w:rsid w:val="008B7676"/>
    <w:rsid w:val="008C05CE"/>
    <w:rsid w:val="008C18DD"/>
    <w:rsid w:val="008C21F3"/>
    <w:rsid w:val="008C25B7"/>
    <w:rsid w:val="008C31B2"/>
    <w:rsid w:val="008C3A1C"/>
    <w:rsid w:val="008C5426"/>
    <w:rsid w:val="008C584F"/>
    <w:rsid w:val="008C60EA"/>
    <w:rsid w:val="008C74C6"/>
    <w:rsid w:val="008D02D2"/>
    <w:rsid w:val="008D0CC3"/>
    <w:rsid w:val="008D1A7A"/>
    <w:rsid w:val="008D2157"/>
    <w:rsid w:val="008D2DF5"/>
    <w:rsid w:val="008D3303"/>
    <w:rsid w:val="008D4C5A"/>
    <w:rsid w:val="008D57F7"/>
    <w:rsid w:val="008D580D"/>
    <w:rsid w:val="008D6250"/>
    <w:rsid w:val="008E0420"/>
    <w:rsid w:val="008E0F7E"/>
    <w:rsid w:val="008E1EE1"/>
    <w:rsid w:val="008E334F"/>
    <w:rsid w:val="008E3569"/>
    <w:rsid w:val="008E392A"/>
    <w:rsid w:val="008E3E54"/>
    <w:rsid w:val="008E3EF4"/>
    <w:rsid w:val="008E4447"/>
    <w:rsid w:val="008E5B31"/>
    <w:rsid w:val="008E5E55"/>
    <w:rsid w:val="008E5FBC"/>
    <w:rsid w:val="008E6056"/>
    <w:rsid w:val="008E60DC"/>
    <w:rsid w:val="008E67A1"/>
    <w:rsid w:val="008E7214"/>
    <w:rsid w:val="008F2AF4"/>
    <w:rsid w:val="008F3B7F"/>
    <w:rsid w:val="008F5D93"/>
    <w:rsid w:val="008F60B4"/>
    <w:rsid w:val="008F616E"/>
    <w:rsid w:val="008F6490"/>
    <w:rsid w:val="008F689E"/>
    <w:rsid w:val="008F7022"/>
    <w:rsid w:val="00900F83"/>
    <w:rsid w:val="009010AA"/>
    <w:rsid w:val="00902798"/>
    <w:rsid w:val="00902856"/>
    <w:rsid w:val="00902DDA"/>
    <w:rsid w:val="0090439D"/>
    <w:rsid w:val="009052C5"/>
    <w:rsid w:val="009054D5"/>
    <w:rsid w:val="0090684C"/>
    <w:rsid w:val="00911DD2"/>
    <w:rsid w:val="00913317"/>
    <w:rsid w:val="00914E01"/>
    <w:rsid w:val="00915FBE"/>
    <w:rsid w:val="009161D4"/>
    <w:rsid w:val="00916B9A"/>
    <w:rsid w:val="00917902"/>
    <w:rsid w:val="00917C53"/>
    <w:rsid w:val="00917F8B"/>
    <w:rsid w:val="00920143"/>
    <w:rsid w:val="009207F5"/>
    <w:rsid w:val="00920F00"/>
    <w:rsid w:val="00921801"/>
    <w:rsid w:val="009223A7"/>
    <w:rsid w:val="009228FC"/>
    <w:rsid w:val="00923001"/>
    <w:rsid w:val="009234E7"/>
    <w:rsid w:val="00924F8D"/>
    <w:rsid w:val="009251ED"/>
    <w:rsid w:val="0092560E"/>
    <w:rsid w:val="00931978"/>
    <w:rsid w:val="00932571"/>
    <w:rsid w:val="009329C0"/>
    <w:rsid w:val="009338EC"/>
    <w:rsid w:val="00933D61"/>
    <w:rsid w:val="00934555"/>
    <w:rsid w:val="00934740"/>
    <w:rsid w:val="00934B2D"/>
    <w:rsid w:val="00935B5D"/>
    <w:rsid w:val="009365A2"/>
    <w:rsid w:val="00936A6F"/>
    <w:rsid w:val="00936D01"/>
    <w:rsid w:val="00940CA5"/>
    <w:rsid w:val="00941123"/>
    <w:rsid w:val="0094136A"/>
    <w:rsid w:val="009417AD"/>
    <w:rsid w:val="00942C7B"/>
    <w:rsid w:val="009432A4"/>
    <w:rsid w:val="009435BA"/>
    <w:rsid w:val="009440F9"/>
    <w:rsid w:val="00946643"/>
    <w:rsid w:val="00946819"/>
    <w:rsid w:val="00947293"/>
    <w:rsid w:val="00947734"/>
    <w:rsid w:val="00950038"/>
    <w:rsid w:val="00950814"/>
    <w:rsid w:val="00951011"/>
    <w:rsid w:val="009510CD"/>
    <w:rsid w:val="00951C8D"/>
    <w:rsid w:val="009524CA"/>
    <w:rsid w:val="0095266E"/>
    <w:rsid w:val="00952878"/>
    <w:rsid w:val="009529E0"/>
    <w:rsid w:val="009530C1"/>
    <w:rsid w:val="009532F6"/>
    <w:rsid w:val="009554FF"/>
    <w:rsid w:val="00956801"/>
    <w:rsid w:val="009572B4"/>
    <w:rsid w:val="00957A5F"/>
    <w:rsid w:val="00957C88"/>
    <w:rsid w:val="00960B54"/>
    <w:rsid w:val="00960D67"/>
    <w:rsid w:val="0096143E"/>
    <w:rsid w:val="00961831"/>
    <w:rsid w:val="009618BA"/>
    <w:rsid w:val="00961928"/>
    <w:rsid w:val="0096209D"/>
    <w:rsid w:val="0096367D"/>
    <w:rsid w:val="0096537E"/>
    <w:rsid w:val="00965E16"/>
    <w:rsid w:val="00965F45"/>
    <w:rsid w:val="0096604B"/>
    <w:rsid w:val="00966D67"/>
    <w:rsid w:val="009671D0"/>
    <w:rsid w:val="0096771D"/>
    <w:rsid w:val="00967798"/>
    <w:rsid w:val="00971D4C"/>
    <w:rsid w:val="00974149"/>
    <w:rsid w:val="00976007"/>
    <w:rsid w:val="00977D90"/>
    <w:rsid w:val="00980854"/>
    <w:rsid w:val="009839FD"/>
    <w:rsid w:val="00983C29"/>
    <w:rsid w:val="0098450B"/>
    <w:rsid w:val="009845C8"/>
    <w:rsid w:val="00984D18"/>
    <w:rsid w:val="00985A66"/>
    <w:rsid w:val="00985D01"/>
    <w:rsid w:val="009908EB"/>
    <w:rsid w:val="00990FCD"/>
    <w:rsid w:val="00991E20"/>
    <w:rsid w:val="00991EA9"/>
    <w:rsid w:val="0099218A"/>
    <w:rsid w:val="009924AF"/>
    <w:rsid w:val="00992A3C"/>
    <w:rsid w:val="00992FAE"/>
    <w:rsid w:val="00994AD8"/>
    <w:rsid w:val="00995934"/>
    <w:rsid w:val="00995F53"/>
    <w:rsid w:val="00995FDE"/>
    <w:rsid w:val="0099646D"/>
    <w:rsid w:val="0099680C"/>
    <w:rsid w:val="00996FC9"/>
    <w:rsid w:val="00997995"/>
    <w:rsid w:val="00997C45"/>
    <w:rsid w:val="009A1CC3"/>
    <w:rsid w:val="009A258B"/>
    <w:rsid w:val="009A279F"/>
    <w:rsid w:val="009A4DCD"/>
    <w:rsid w:val="009A4ED4"/>
    <w:rsid w:val="009A5EAF"/>
    <w:rsid w:val="009A61A7"/>
    <w:rsid w:val="009A68ED"/>
    <w:rsid w:val="009A6B2E"/>
    <w:rsid w:val="009A71B9"/>
    <w:rsid w:val="009B04FA"/>
    <w:rsid w:val="009B2087"/>
    <w:rsid w:val="009B2AE3"/>
    <w:rsid w:val="009B2CA8"/>
    <w:rsid w:val="009B3044"/>
    <w:rsid w:val="009B33A8"/>
    <w:rsid w:val="009B37A4"/>
    <w:rsid w:val="009B3E53"/>
    <w:rsid w:val="009B4BDD"/>
    <w:rsid w:val="009B4D11"/>
    <w:rsid w:val="009B5851"/>
    <w:rsid w:val="009B5B2A"/>
    <w:rsid w:val="009B5B9A"/>
    <w:rsid w:val="009B5E29"/>
    <w:rsid w:val="009B6BFE"/>
    <w:rsid w:val="009B7849"/>
    <w:rsid w:val="009B7915"/>
    <w:rsid w:val="009B7E0D"/>
    <w:rsid w:val="009C1149"/>
    <w:rsid w:val="009C137A"/>
    <w:rsid w:val="009C1C5F"/>
    <w:rsid w:val="009C2FA8"/>
    <w:rsid w:val="009C344A"/>
    <w:rsid w:val="009C3E88"/>
    <w:rsid w:val="009C5A7F"/>
    <w:rsid w:val="009C65A9"/>
    <w:rsid w:val="009D00FD"/>
    <w:rsid w:val="009D014A"/>
    <w:rsid w:val="009D2ABA"/>
    <w:rsid w:val="009D2CB9"/>
    <w:rsid w:val="009D2EBE"/>
    <w:rsid w:val="009D407A"/>
    <w:rsid w:val="009D630A"/>
    <w:rsid w:val="009D794D"/>
    <w:rsid w:val="009E2327"/>
    <w:rsid w:val="009E30C8"/>
    <w:rsid w:val="009E32A2"/>
    <w:rsid w:val="009E35B7"/>
    <w:rsid w:val="009E3E2F"/>
    <w:rsid w:val="009E554A"/>
    <w:rsid w:val="009E67C9"/>
    <w:rsid w:val="009E70FA"/>
    <w:rsid w:val="009E765E"/>
    <w:rsid w:val="009E772D"/>
    <w:rsid w:val="009F0D70"/>
    <w:rsid w:val="009F1BE7"/>
    <w:rsid w:val="009F1C64"/>
    <w:rsid w:val="009F201C"/>
    <w:rsid w:val="009F3FB9"/>
    <w:rsid w:val="009F433E"/>
    <w:rsid w:val="009F5A40"/>
    <w:rsid w:val="009F5BE2"/>
    <w:rsid w:val="009F5E18"/>
    <w:rsid w:val="009F6B31"/>
    <w:rsid w:val="009F6CEA"/>
    <w:rsid w:val="00A01375"/>
    <w:rsid w:val="00A015E2"/>
    <w:rsid w:val="00A018A0"/>
    <w:rsid w:val="00A03012"/>
    <w:rsid w:val="00A0390E"/>
    <w:rsid w:val="00A05425"/>
    <w:rsid w:val="00A05767"/>
    <w:rsid w:val="00A06617"/>
    <w:rsid w:val="00A10E0A"/>
    <w:rsid w:val="00A11093"/>
    <w:rsid w:val="00A11602"/>
    <w:rsid w:val="00A11A5F"/>
    <w:rsid w:val="00A12925"/>
    <w:rsid w:val="00A12C7F"/>
    <w:rsid w:val="00A1491D"/>
    <w:rsid w:val="00A16495"/>
    <w:rsid w:val="00A20518"/>
    <w:rsid w:val="00A20F35"/>
    <w:rsid w:val="00A22450"/>
    <w:rsid w:val="00A224D8"/>
    <w:rsid w:val="00A23312"/>
    <w:rsid w:val="00A245D8"/>
    <w:rsid w:val="00A2479F"/>
    <w:rsid w:val="00A24A67"/>
    <w:rsid w:val="00A265FC"/>
    <w:rsid w:val="00A30019"/>
    <w:rsid w:val="00A317A4"/>
    <w:rsid w:val="00A31807"/>
    <w:rsid w:val="00A334AB"/>
    <w:rsid w:val="00A339B2"/>
    <w:rsid w:val="00A33EF8"/>
    <w:rsid w:val="00A340E9"/>
    <w:rsid w:val="00A3431D"/>
    <w:rsid w:val="00A34F7A"/>
    <w:rsid w:val="00A361BA"/>
    <w:rsid w:val="00A401A7"/>
    <w:rsid w:val="00A4085E"/>
    <w:rsid w:val="00A418C1"/>
    <w:rsid w:val="00A41E02"/>
    <w:rsid w:val="00A41FBA"/>
    <w:rsid w:val="00A43EBF"/>
    <w:rsid w:val="00A4404B"/>
    <w:rsid w:val="00A46772"/>
    <w:rsid w:val="00A46AB2"/>
    <w:rsid w:val="00A47329"/>
    <w:rsid w:val="00A47652"/>
    <w:rsid w:val="00A51E9B"/>
    <w:rsid w:val="00A5370E"/>
    <w:rsid w:val="00A53C80"/>
    <w:rsid w:val="00A54225"/>
    <w:rsid w:val="00A54CB8"/>
    <w:rsid w:val="00A55560"/>
    <w:rsid w:val="00A572E1"/>
    <w:rsid w:val="00A57580"/>
    <w:rsid w:val="00A57719"/>
    <w:rsid w:val="00A57EF5"/>
    <w:rsid w:val="00A6058D"/>
    <w:rsid w:val="00A60845"/>
    <w:rsid w:val="00A60FA6"/>
    <w:rsid w:val="00A612A8"/>
    <w:rsid w:val="00A614EB"/>
    <w:rsid w:val="00A6169A"/>
    <w:rsid w:val="00A61E0C"/>
    <w:rsid w:val="00A6222E"/>
    <w:rsid w:val="00A625B5"/>
    <w:rsid w:val="00A63367"/>
    <w:rsid w:val="00A647C8"/>
    <w:rsid w:val="00A6513D"/>
    <w:rsid w:val="00A6533A"/>
    <w:rsid w:val="00A6542A"/>
    <w:rsid w:val="00A65800"/>
    <w:rsid w:val="00A65F65"/>
    <w:rsid w:val="00A6615A"/>
    <w:rsid w:val="00A665B7"/>
    <w:rsid w:val="00A668E0"/>
    <w:rsid w:val="00A67F25"/>
    <w:rsid w:val="00A700DD"/>
    <w:rsid w:val="00A70445"/>
    <w:rsid w:val="00A719C0"/>
    <w:rsid w:val="00A71C82"/>
    <w:rsid w:val="00A71D03"/>
    <w:rsid w:val="00A7202B"/>
    <w:rsid w:val="00A72702"/>
    <w:rsid w:val="00A72AA9"/>
    <w:rsid w:val="00A72CDC"/>
    <w:rsid w:val="00A72EA2"/>
    <w:rsid w:val="00A72ED8"/>
    <w:rsid w:val="00A7435C"/>
    <w:rsid w:val="00A746F2"/>
    <w:rsid w:val="00A75709"/>
    <w:rsid w:val="00A76169"/>
    <w:rsid w:val="00A76FD8"/>
    <w:rsid w:val="00A775F4"/>
    <w:rsid w:val="00A77EFE"/>
    <w:rsid w:val="00A80F0E"/>
    <w:rsid w:val="00A80F56"/>
    <w:rsid w:val="00A81C51"/>
    <w:rsid w:val="00A8245D"/>
    <w:rsid w:val="00A8284D"/>
    <w:rsid w:val="00A83080"/>
    <w:rsid w:val="00A845B8"/>
    <w:rsid w:val="00A84FDE"/>
    <w:rsid w:val="00A85876"/>
    <w:rsid w:val="00A861E7"/>
    <w:rsid w:val="00A8647A"/>
    <w:rsid w:val="00A868D0"/>
    <w:rsid w:val="00A87F2C"/>
    <w:rsid w:val="00A90A89"/>
    <w:rsid w:val="00A90DB5"/>
    <w:rsid w:val="00A91C3B"/>
    <w:rsid w:val="00A92439"/>
    <w:rsid w:val="00A924EB"/>
    <w:rsid w:val="00A92F25"/>
    <w:rsid w:val="00A93D75"/>
    <w:rsid w:val="00A9559A"/>
    <w:rsid w:val="00A95604"/>
    <w:rsid w:val="00A95CC6"/>
    <w:rsid w:val="00A97065"/>
    <w:rsid w:val="00A97572"/>
    <w:rsid w:val="00AA0A7B"/>
    <w:rsid w:val="00AA0C64"/>
    <w:rsid w:val="00AA0D66"/>
    <w:rsid w:val="00AA1E1D"/>
    <w:rsid w:val="00AA2309"/>
    <w:rsid w:val="00AA23D8"/>
    <w:rsid w:val="00AA33E0"/>
    <w:rsid w:val="00AA3809"/>
    <w:rsid w:val="00AA38F8"/>
    <w:rsid w:val="00AA3AC0"/>
    <w:rsid w:val="00AA3E2B"/>
    <w:rsid w:val="00AA44D1"/>
    <w:rsid w:val="00AA4FDB"/>
    <w:rsid w:val="00AA5AD7"/>
    <w:rsid w:val="00AA6C53"/>
    <w:rsid w:val="00AA774D"/>
    <w:rsid w:val="00AA7C2A"/>
    <w:rsid w:val="00AA7CB4"/>
    <w:rsid w:val="00AB0BAD"/>
    <w:rsid w:val="00AB1B3D"/>
    <w:rsid w:val="00AB36EE"/>
    <w:rsid w:val="00AB393E"/>
    <w:rsid w:val="00AB3C13"/>
    <w:rsid w:val="00AB3D0F"/>
    <w:rsid w:val="00AB3F6D"/>
    <w:rsid w:val="00AB48FB"/>
    <w:rsid w:val="00AB4F3D"/>
    <w:rsid w:val="00AB670D"/>
    <w:rsid w:val="00AB692E"/>
    <w:rsid w:val="00AB75E3"/>
    <w:rsid w:val="00AB78CA"/>
    <w:rsid w:val="00AB7E77"/>
    <w:rsid w:val="00AC020E"/>
    <w:rsid w:val="00AC0EA5"/>
    <w:rsid w:val="00AC107F"/>
    <w:rsid w:val="00AC1625"/>
    <w:rsid w:val="00AC16B5"/>
    <w:rsid w:val="00AC18EC"/>
    <w:rsid w:val="00AC1D60"/>
    <w:rsid w:val="00AC261E"/>
    <w:rsid w:val="00AC33E3"/>
    <w:rsid w:val="00AC3535"/>
    <w:rsid w:val="00AC4485"/>
    <w:rsid w:val="00AC44E9"/>
    <w:rsid w:val="00AC539C"/>
    <w:rsid w:val="00AD2688"/>
    <w:rsid w:val="00AD28A4"/>
    <w:rsid w:val="00AD5323"/>
    <w:rsid w:val="00AD5686"/>
    <w:rsid w:val="00AD5750"/>
    <w:rsid w:val="00AD6076"/>
    <w:rsid w:val="00AD65CD"/>
    <w:rsid w:val="00AD68DF"/>
    <w:rsid w:val="00AD6A2E"/>
    <w:rsid w:val="00AD73E4"/>
    <w:rsid w:val="00AD7552"/>
    <w:rsid w:val="00AD764C"/>
    <w:rsid w:val="00AD76CF"/>
    <w:rsid w:val="00AD7870"/>
    <w:rsid w:val="00AD79CB"/>
    <w:rsid w:val="00AD79F2"/>
    <w:rsid w:val="00AE0271"/>
    <w:rsid w:val="00AE0939"/>
    <w:rsid w:val="00AE0AEA"/>
    <w:rsid w:val="00AE11BF"/>
    <w:rsid w:val="00AE1289"/>
    <w:rsid w:val="00AE16BB"/>
    <w:rsid w:val="00AE1A4A"/>
    <w:rsid w:val="00AE1DD8"/>
    <w:rsid w:val="00AE23DD"/>
    <w:rsid w:val="00AE2E4C"/>
    <w:rsid w:val="00AE3CF1"/>
    <w:rsid w:val="00AE3F03"/>
    <w:rsid w:val="00AE4A9F"/>
    <w:rsid w:val="00AE54A0"/>
    <w:rsid w:val="00AE635F"/>
    <w:rsid w:val="00AE6C08"/>
    <w:rsid w:val="00AE7966"/>
    <w:rsid w:val="00AF01BC"/>
    <w:rsid w:val="00AF03F9"/>
    <w:rsid w:val="00AF0E5F"/>
    <w:rsid w:val="00AF5031"/>
    <w:rsid w:val="00AF52DD"/>
    <w:rsid w:val="00AF54D5"/>
    <w:rsid w:val="00AF5B77"/>
    <w:rsid w:val="00AF5CF1"/>
    <w:rsid w:val="00AF684F"/>
    <w:rsid w:val="00AF7326"/>
    <w:rsid w:val="00AF7829"/>
    <w:rsid w:val="00AF7A3E"/>
    <w:rsid w:val="00AF7D32"/>
    <w:rsid w:val="00B011F4"/>
    <w:rsid w:val="00B01B02"/>
    <w:rsid w:val="00B024F1"/>
    <w:rsid w:val="00B029A7"/>
    <w:rsid w:val="00B03873"/>
    <w:rsid w:val="00B04ADF"/>
    <w:rsid w:val="00B051EF"/>
    <w:rsid w:val="00B06102"/>
    <w:rsid w:val="00B06BE0"/>
    <w:rsid w:val="00B0752E"/>
    <w:rsid w:val="00B07CE7"/>
    <w:rsid w:val="00B10899"/>
    <w:rsid w:val="00B11B5D"/>
    <w:rsid w:val="00B11F69"/>
    <w:rsid w:val="00B12056"/>
    <w:rsid w:val="00B126DC"/>
    <w:rsid w:val="00B1273A"/>
    <w:rsid w:val="00B12E14"/>
    <w:rsid w:val="00B16CF8"/>
    <w:rsid w:val="00B17C3A"/>
    <w:rsid w:val="00B17EC0"/>
    <w:rsid w:val="00B20DE0"/>
    <w:rsid w:val="00B21899"/>
    <w:rsid w:val="00B22149"/>
    <w:rsid w:val="00B2258E"/>
    <w:rsid w:val="00B22628"/>
    <w:rsid w:val="00B22866"/>
    <w:rsid w:val="00B229B8"/>
    <w:rsid w:val="00B232C1"/>
    <w:rsid w:val="00B233AE"/>
    <w:rsid w:val="00B23DDF"/>
    <w:rsid w:val="00B23F3A"/>
    <w:rsid w:val="00B24AF6"/>
    <w:rsid w:val="00B24DD9"/>
    <w:rsid w:val="00B25031"/>
    <w:rsid w:val="00B2515F"/>
    <w:rsid w:val="00B25A20"/>
    <w:rsid w:val="00B25A99"/>
    <w:rsid w:val="00B2661F"/>
    <w:rsid w:val="00B269D7"/>
    <w:rsid w:val="00B27720"/>
    <w:rsid w:val="00B27778"/>
    <w:rsid w:val="00B27844"/>
    <w:rsid w:val="00B27B95"/>
    <w:rsid w:val="00B302AC"/>
    <w:rsid w:val="00B30422"/>
    <w:rsid w:val="00B31C05"/>
    <w:rsid w:val="00B32607"/>
    <w:rsid w:val="00B33CB0"/>
    <w:rsid w:val="00B33D44"/>
    <w:rsid w:val="00B35225"/>
    <w:rsid w:val="00B35D57"/>
    <w:rsid w:val="00B3684B"/>
    <w:rsid w:val="00B37FC9"/>
    <w:rsid w:val="00B40340"/>
    <w:rsid w:val="00B410FD"/>
    <w:rsid w:val="00B41481"/>
    <w:rsid w:val="00B445BE"/>
    <w:rsid w:val="00B44BA9"/>
    <w:rsid w:val="00B45364"/>
    <w:rsid w:val="00B4564E"/>
    <w:rsid w:val="00B46647"/>
    <w:rsid w:val="00B47216"/>
    <w:rsid w:val="00B4785E"/>
    <w:rsid w:val="00B501D8"/>
    <w:rsid w:val="00B50E00"/>
    <w:rsid w:val="00B50EBE"/>
    <w:rsid w:val="00B51D32"/>
    <w:rsid w:val="00B52EA0"/>
    <w:rsid w:val="00B53271"/>
    <w:rsid w:val="00B53AA0"/>
    <w:rsid w:val="00B54F2D"/>
    <w:rsid w:val="00B55D09"/>
    <w:rsid w:val="00B56B9B"/>
    <w:rsid w:val="00B56D61"/>
    <w:rsid w:val="00B608AF"/>
    <w:rsid w:val="00B60AC7"/>
    <w:rsid w:val="00B60FB0"/>
    <w:rsid w:val="00B62997"/>
    <w:rsid w:val="00B633FB"/>
    <w:rsid w:val="00B63F4E"/>
    <w:rsid w:val="00B65929"/>
    <w:rsid w:val="00B67550"/>
    <w:rsid w:val="00B67847"/>
    <w:rsid w:val="00B67C20"/>
    <w:rsid w:val="00B67FD2"/>
    <w:rsid w:val="00B70873"/>
    <w:rsid w:val="00B70ADB"/>
    <w:rsid w:val="00B710F5"/>
    <w:rsid w:val="00B7212D"/>
    <w:rsid w:val="00B72450"/>
    <w:rsid w:val="00B725A8"/>
    <w:rsid w:val="00B727A1"/>
    <w:rsid w:val="00B7296A"/>
    <w:rsid w:val="00B72C80"/>
    <w:rsid w:val="00B7339C"/>
    <w:rsid w:val="00B73526"/>
    <w:rsid w:val="00B7376F"/>
    <w:rsid w:val="00B74997"/>
    <w:rsid w:val="00B749A1"/>
    <w:rsid w:val="00B74C8D"/>
    <w:rsid w:val="00B75FF5"/>
    <w:rsid w:val="00B768DC"/>
    <w:rsid w:val="00B76A4C"/>
    <w:rsid w:val="00B76BF2"/>
    <w:rsid w:val="00B80D54"/>
    <w:rsid w:val="00B849F3"/>
    <w:rsid w:val="00B8543D"/>
    <w:rsid w:val="00B857C0"/>
    <w:rsid w:val="00B8645C"/>
    <w:rsid w:val="00B86914"/>
    <w:rsid w:val="00B87C60"/>
    <w:rsid w:val="00B900AF"/>
    <w:rsid w:val="00B91677"/>
    <w:rsid w:val="00B9283D"/>
    <w:rsid w:val="00B92AA4"/>
    <w:rsid w:val="00B93A05"/>
    <w:rsid w:val="00B93D50"/>
    <w:rsid w:val="00B94166"/>
    <w:rsid w:val="00B9452D"/>
    <w:rsid w:val="00B94D3C"/>
    <w:rsid w:val="00B9571D"/>
    <w:rsid w:val="00B95B34"/>
    <w:rsid w:val="00B9687B"/>
    <w:rsid w:val="00B96E9A"/>
    <w:rsid w:val="00B973B7"/>
    <w:rsid w:val="00BA0461"/>
    <w:rsid w:val="00BA0E69"/>
    <w:rsid w:val="00BA1B11"/>
    <w:rsid w:val="00BA2617"/>
    <w:rsid w:val="00BA331E"/>
    <w:rsid w:val="00BA3C18"/>
    <w:rsid w:val="00BA4C01"/>
    <w:rsid w:val="00BA508D"/>
    <w:rsid w:val="00BA56B1"/>
    <w:rsid w:val="00BA6814"/>
    <w:rsid w:val="00BA6C4E"/>
    <w:rsid w:val="00BB0065"/>
    <w:rsid w:val="00BB2657"/>
    <w:rsid w:val="00BB37D3"/>
    <w:rsid w:val="00BB3D22"/>
    <w:rsid w:val="00BB4A2C"/>
    <w:rsid w:val="00BB4C05"/>
    <w:rsid w:val="00BB5689"/>
    <w:rsid w:val="00BB7023"/>
    <w:rsid w:val="00BB74A4"/>
    <w:rsid w:val="00BC064B"/>
    <w:rsid w:val="00BC0BB9"/>
    <w:rsid w:val="00BC23F1"/>
    <w:rsid w:val="00BC2BBB"/>
    <w:rsid w:val="00BC3CFF"/>
    <w:rsid w:val="00BC3F77"/>
    <w:rsid w:val="00BC5B90"/>
    <w:rsid w:val="00BC6591"/>
    <w:rsid w:val="00BC7BAC"/>
    <w:rsid w:val="00BD0630"/>
    <w:rsid w:val="00BD0F85"/>
    <w:rsid w:val="00BD120A"/>
    <w:rsid w:val="00BD204B"/>
    <w:rsid w:val="00BD2090"/>
    <w:rsid w:val="00BD31D7"/>
    <w:rsid w:val="00BD37FE"/>
    <w:rsid w:val="00BD3C91"/>
    <w:rsid w:val="00BD43B5"/>
    <w:rsid w:val="00BD4811"/>
    <w:rsid w:val="00BD59D6"/>
    <w:rsid w:val="00BD5A19"/>
    <w:rsid w:val="00BD5DC4"/>
    <w:rsid w:val="00BD5F88"/>
    <w:rsid w:val="00BD6336"/>
    <w:rsid w:val="00BD67B6"/>
    <w:rsid w:val="00BD705E"/>
    <w:rsid w:val="00BD7457"/>
    <w:rsid w:val="00BE0F74"/>
    <w:rsid w:val="00BE27F9"/>
    <w:rsid w:val="00BE4CB1"/>
    <w:rsid w:val="00BE6036"/>
    <w:rsid w:val="00BE67EE"/>
    <w:rsid w:val="00BE6B0A"/>
    <w:rsid w:val="00BE71D3"/>
    <w:rsid w:val="00BF07E7"/>
    <w:rsid w:val="00BF0E4B"/>
    <w:rsid w:val="00BF1CA9"/>
    <w:rsid w:val="00BF2584"/>
    <w:rsid w:val="00BF28E4"/>
    <w:rsid w:val="00BF3F70"/>
    <w:rsid w:val="00BF4579"/>
    <w:rsid w:val="00BF4699"/>
    <w:rsid w:val="00BF5E2B"/>
    <w:rsid w:val="00BF6393"/>
    <w:rsid w:val="00BF64A1"/>
    <w:rsid w:val="00BF6FA2"/>
    <w:rsid w:val="00BF76BE"/>
    <w:rsid w:val="00BF7D82"/>
    <w:rsid w:val="00C0035E"/>
    <w:rsid w:val="00C03868"/>
    <w:rsid w:val="00C047CB"/>
    <w:rsid w:val="00C054E6"/>
    <w:rsid w:val="00C058C2"/>
    <w:rsid w:val="00C06270"/>
    <w:rsid w:val="00C0632C"/>
    <w:rsid w:val="00C0640E"/>
    <w:rsid w:val="00C06B0D"/>
    <w:rsid w:val="00C100F9"/>
    <w:rsid w:val="00C101F2"/>
    <w:rsid w:val="00C1174B"/>
    <w:rsid w:val="00C11D7B"/>
    <w:rsid w:val="00C11ECA"/>
    <w:rsid w:val="00C125C1"/>
    <w:rsid w:val="00C12F80"/>
    <w:rsid w:val="00C1334B"/>
    <w:rsid w:val="00C1375F"/>
    <w:rsid w:val="00C13FFE"/>
    <w:rsid w:val="00C14085"/>
    <w:rsid w:val="00C153EA"/>
    <w:rsid w:val="00C15A29"/>
    <w:rsid w:val="00C167D4"/>
    <w:rsid w:val="00C176B2"/>
    <w:rsid w:val="00C177FD"/>
    <w:rsid w:val="00C214AB"/>
    <w:rsid w:val="00C21A73"/>
    <w:rsid w:val="00C21C66"/>
    <w:rsid w:val="00C22535"/>
    <w:rsid w:val="00C24447"/>
    <w:rsid w:val="00C24535"/>
    <w:rsid w:val="00C24A48"/>
    <w:rsid w:val="00C25E77"/>
    <w:rsid w:val="00C261C9"/>
    <w:rsid w:val="00C27896"/>
    <w:rsid w:val="00C3023F"/>
    <w:rsid w:val="00C3056D"/>
    <w:rsid w:val="00C317E5"/>
    <w:rsid w:val="00C31DBD"/>
    <w:rsid w:val="00C32068"/>
    <w:rsid w:val="00C339E3"/>
    <w:rsid w:val="00C33E6B"/>
    <w:rsid w:val="00C34CF2"/>
    <w:rsid w:val="00C361BF"/>
    <w:rsid w:val="00C366A6"/>
    <w:rsid w:val="00C36BC1"/>
    <w:rsid w:val="00C40A8F"/>
    <w:rsid w:val="00C40DDF"/>
    <w:rsid w:val="00C40F30"/>
    <w:rsid w:val="00C41097"/>
    <w:rsid w:val="00C41355"/>
    <w:rsid w:val="00C42396"/>
    <w:rsid w:val="00C437D7"/>
    <w:rsid w:val="00C445E2"/>
    <w:rsid w:val="00C44754"/>
    <w:rsid w:val="00C46E4C"/>
    <w:rsid w:val="00C50002"/>
    <w:rsid w:val="00C51823"/>
    <w:rsid w:val="00C51F28"/>
    <w:rsid w:val="00C52154"/>
    <w:rsid w:val="00C54422"/>
    <w:rsid w:val="00C558FF"/>
    <w:rsid w:val="00C568D0"/>
    <w:rsid w:val="00C56B81"/>
    <w:rsid w:val="00C57731"/>
    <w:rsid w:val="00C60837"/>
    <w:rsid w:val="00C60DD3"/>
    <w:rsid w:val="00C60EB5"/>
    <w:rsid w:val="00C6146A"/>
    <w:rsid w:val="00C61BA3"/>
    <w:rsid w:val="00C61FC6"/>
    <w:rsid w:val="00C6208C"/>
    <w:rsid w:val="00C621AD"/>
    <w:rsid w:val="00C624C5"/>
    <w:rsid w:val="00C625FB"/>
    <w:rsid w:val="00C62E12"/>
    <w:rsid w:val="00C63894"/>
    <w:rsid w:val="00C6394C"/>
    <w:rsid w:val="00C63E82"/>
    <w:rsid w:val="00C64799"/>
    <w:rsid w:val="00C6503E"/>
    <w:rsid w:val="00C65376"/>
    <w:rsid w:val="00C65C53"/>
    <w:rsid w:val="00C67EF8"/>
    <w:rsid w:val="00C702F2"/>
    <w:rsid w:val="00C70EE3"/>
    <w:rsid w:val="00C7215A"/>
    <w:rsid w:val="00C726D4"/>
    <w:rsid w:val="00C72A43"/>
    <w:rsid w:val="00C72D43"/>
    <w:rsid w:val="00C72F6A"/>
    <w:rsid w:val="00C735E7"/>
    <w:rsid w:val="00C73EB8"/>
    <w:rsid w:val="00C74596"/>
    <w:rsid w:val="00C75F01"/>
    <w:rsid w:val="00C77102"/>
    <w:rsid w:val="00C8008B"/>
    <w:rsid w:val="00C80A74"/>
    <w:rsid w:val="00C80B7E"/>
    <w:rsid w:val="00C81B3B"/>
    <w:rsid w:val="00C81C1C"/>
    <w:rsid w:val="00C8229D"/>
    <w:rsid w:val="00C82B54"/>
    <w:rsid w:val="00C84419"/>
    <w:rsid w:val="00C8498E"/>
    <w:rsid w:val="00C84A5E"/>
    <w:rsid w:val="00C8516C"/>
    <w:rsid w:val="00C855DE"/>
    <w:rsid w:val="00C862C0"/>
    <w:rsid w:val="00C868FC"/>
    <w:rsid w:val="00C86ACC"/>
    <w:rsid w:val="00C86C27"/>
    <w:rsid w:val="00C90085"/>
    <w:rsid w:val="00C90543"/>
    <w:rsid w:val="00C90CFF"/>
    <w:rsid w:val="00C918EA"/>
    <w:rsid w:val="00C923A7"/>
    <w:rsid w:val="00C93B62"/>
    <w:rsid w:val="00C93BEC"/>
    <w:rsid w:val="00C93CE9"/>
    <w:rsid w:val="00C9489F"/>
    <w:rsid w:val="00C978AA"/>
    <w:rsid w:val="00CA0C6E"/>
    <w:rsid w:val="00CA1587"/>
    <w:rsid w:val="00CA1CD7"/>
    <w:rsid w:val="00CA1D3F"/>
    <w:rsid w:val="00CA2619"/>
    <w:rsid w:val="00CA3790"/>
    <w:rsid w:val="00CA65DC"/>
    <w:rsid w:val="00CA6A4F"/>
    <w:rsid w:val="00CA748E"/>
    <w:rsid w:val="00CA7BB1"/>
    <w:rsid w:val="00CA7BDD"/>
    <w:rsid w:val="00CA7D4A"/>
    <w:rsid w:val="00CB0248"/>
    <w:rsid w:val="00CB0AD6"/>
    <w:rsid w:val="00CB1CD5"/>
    <w:rsid w:val="00CB1D1D"/>
    <w:rsid w:val="00CB1F33"/>
    <w:rsid w:val="00CB30F1"/>
    <w:rsid w:val="00CB3321"/>
    <w:rsid w:val="00CB36DF"/>
    <w:rsid w:val="00CB3B21"/>
    <w:rsid w:val="00CB3E38"/>
    <w:rsid w:val="00CB41EC"/>
    <w:rsid w:val="00CB5F5E"/>
    <w:rsid w:val="00CB60B4"/>
    <w:rsid w:val="00CB6610"/>
    <w:rsid w:val="00CC0F62"/>
    <w:rsid w:val="00CC1487"/>
    <w:rsid w:val="00CC27F1"/>
    <w:rsid w:val="00CC3EBE"/>
    <w:rsid w:val="00CC4177"/>
    <w:rsid w:val="00CC4704"/>
    <w:rsid w:val="00CC4A04"/>
    <w:rsid w:val="00CC4AEC"/>
    <w:rsid w:val="00CC5626"/>
    <w:rsid w:val="00CC56E0"/>
    <w:rsid w:val="00CC604E"/>
    <w:rsid w:val="00CC6C33"/>
    <w:rsid w:val="00CC72CC"/>
    <w:rsid w:val="00CC7BE2"/>
    <w:rsid w:val="00CD0406"/>
    <w:rsid w:val="00CD4AE3"/>
    <w:rsid w:val="00CD4FE4"/>
    <w:rsid w:val="00CD5331"/>
    <w:rsid w:val="00CD741F"/>
    <w:rsid w:val="00CE0C4F"/>
    <w:rsid w:val="00CE1491"/>
    <w:rsid w:val="00CE262C"/>
    <w:rsid w:val="00CE3571"/>
    <w:rsid w:val="00CE364C"/>
    <w:rsid w:val="00CE3CE6"/>
    <w:rsid w:val="00CE55AA"/>
    <w:rsid w:val="00CE5DD6"/>
    <w:rsid w:val="00CE644D"/>
    <w:rsid w:val="00CE69EE"/>
    <w:rsid w:val="00CE6B31"/>
    <w:rsid w:val="00CE6C49"/>
    <w:rsid w:val="00CE776C"/>
    <w:rsid w:val="00CF0738"/>
    <w:rsid w:val="00CF1B45"/>
    <w:rsid w:val="00CF2291"/>
    <w:rsid w:val="00CF283D"/>
    <w:rsid w:val="00CF3CC0"/>
    <w:rsid w:val="00CF43E1"/>
    <w:rsid w:val="00CF4CE4"/>
    <w:rsid w:val="00CF64FE"/>
    <w:rsid w:val="00CF6A8B"/>
    <w:rsid w:val="00CF72DD"/>
    <w:rsid w:val="00CF7FF5"/>
    <w:rsid w:val="00D0006E"/>
    <w:rsid w:val="00D000F1"/>
    <w:rsid w:val="00D00314"/>
    <w:rsid w:val="00D00BF6"/>
    <w:rsid w:val="00D02799"/>
    <w:rsid w:val="00D03529"/>
    <w:rsid w:val="00D03835"/>
    <w:rsid w:val="00D039FC"/>
    <w:rsid w:val="00D043DB"/>
    <w:rsid w:val="00D0464D"/>
    <w:rsid w:val="00D07EA1"/>
    <w:rsid w:val="00D10B97"/>
    <w:rsid w:val="00D11213"/>
    <w:rsid w:val="00D117C4"/>
    <w:rsid w:val="00D11980"/>
    <w:rsid w:val="00D12058"/>
    <w:rsid w:val="00D124ED"/>
    <w:rsid w:val="00D12D7A"/>
    <w:rsid w:val="00D1434D"/>
    <w:rsid w:val="00D147F6"/>
    <w:rsid w:val="00D148B8"/>
    <w:rsid w:val="00D171B3"/>
    <w:rsid w:val="00D20601"/>
    <w:rsid w:val="00D20EE4"/>
    <w:rsid w:val="00D21A9C"/>
    <w:rsid w:val="00D238DB"/>
    <w:rsid w:val="00D24087"/>
    <w:rsid w:val="00D245D5"/>
    <w:rsid w:val="00D24896"/>
    <w:rsid w:val="00D2532A"/>
    <w:rsid w:val="00D257AE"/>
    <w:rsid w:val="00D25E73"/>
    <w:rsid w:val="00D2618D"/>
    <w:rsid w:val="00D26413"/>
    <w:rsid w:val="00D26493"/>
    <w:rsid w:val="00D26F7E"/>
    <w:rsid w:val="00D279B0"/>
    <w:rsid w:val="00D30388"/>
    <w:rsid w:val="00D306EC"/>
    <w:rsid w:val="00D31557"/>
    <w:rsid w:val="00D32888"/>
    <w:rsid w:val="00D329A5"/>
    <w:rsid w:val="00D33115"/>
    <w:rsid w:val="00D3371D"/>
    <w:rsid w:val="00D33A6F"/>
    <w:rsid w:val="00D33DFC"/>
    <w:rsid w:val="00D33E6A"/>
    <w:rsid w:val="00D34190"/>
    <w:rsid w:val="00D35B93"/>
    <w:rsid w:val="00D362CF"/>
    <w:rsid w:val="00D36640"/>
    <w:rsid w:val="00D40748"/>
    <w:rsid w:val="00D40B26"/>
    <w:rsid w:val="00D40FC1"/>
    <w:rsid w:val="00D425A0"/>
    <w:rsid w:val="00D43326"/>
    <w:rsid w:val="00D4354B"/>
    <w:rsid w:val="00D443A2"/>
    <w:rsid w:val="00D444A4"/>
    <w:rsid w:val="00D455C0"/>
    <w:rsid w:val="00D45B1F"/>
    <w:rsid w:val="00D4615D"/>
    <w:rsid w:val="00D46688"/>
    <w:rsid w:val="00D46D26"/>
    <w:rsid w:val="00D47FFA"/>
    <w:rsid w:val="00D52261"/>
    <w:rsid w:val="00D52663"/>
    <w:rsid w:val="00D52844"/>
    <w:rsid w:val="00D5345B"/>
    <w:rsid w:val="00D53488"/>
    <w:rsid w:val="00D536B1"/>
    <w:rsid w:val="00D5518B"/>
    <w:rsid w:val="00D561D6"/>
    <w:rsid w:val="00D56DFD"/>
    <w:rsid w:val="00D5746D"/>
    <w:rsid w:val="00D57E65"/>
    <w:rsid w:val="00D6081A"/>
    <w:rsid w:val="00D6146C"/>
    <w:rsid w:val="00D61846"/>
    <w:rsid w:val="00D61F28"/>
    <w:rsid w:val="00D62BAB"/>
    <w:rsid w:val="00D63BFE"/>
    <w:rsid w:val="00D64271"/>
    <w:rsid w:val="00D64613"/>
    <w:rsid w:val="00D64AD3"/>
    <w:rsid w:val="00D6600D"/>
    <w:rsid w:val="00D661C4"/>
    <w:rsid w:val="00D66737"/>
    <w:rsid w:val="00D6698B"/>
    <w:rsid w:val="00D66F11"/>
    <w:rsid w:val="00D66FD6"/>
    <w:rsid w:val="00D671CA"/>
    <w:rsid w:val="00D673A9"/>
    <w:rsid w:val="00D678CE"/>
    <w:rsid w:val="00D67D93"/>
    <w:rsid w:val="00D703DB"/>
    <w:rsid w:val="00D707B7"/>
    <w:rsid w:val="00D72B16"/>
    <w:rsid w:val="00D730FB"/>
    <w:rsid w:val="00D73CBE"/>
    <w:rsid w:val="00D73D17"/>
    <w:rsid w:val="00D759E5"/>
    <w:rsid w:val="00D77447"/>
    <w:rsid w:val="00D80568"/>
    <w:rsid w:val="00D80A89"/>
    <w:rsid w:val="00D8140B"/>
    <w:rsid w:val="00D81855"/>
    <w:rsid w:val="00D83351"/>
    <w:rsid w:val="00D83F4E"/>
    <w:rsid w:val="00D84107"/>
    <w:rsid w:val="00D84D4A"/>
    <w:rsid w:val="00D8550C"/>
    <w:rsid w:val="00D858F2"/>
    <w:rsid w:val="00D907EC"/>
    <w:rsid w:val="00D90CFD"/>
    <w:rsid w:val="00D91551"/>
    <w:rsid w:val="00D9198D"/>
    <w:rsid w:val="00D92C05"/>
    <w:rsid w:val="00D93417"/>
    <w:rsid w:val="00D9353D"/>
    <w:rsid w:val="00D93D8A"/>
    <w:rsid w:val="00D93EB8"/>
    <w:rsid w:val="00D9478E"/>
    <w:rsid w:val="00D94D0C"/>
    <w:rsid w:val="00D954D6"/>
    <w:rsid w:val="00D95716"/>
    <w:rsid w:val="00D96F67"/>
    <w:rsid w:val="00D9755B"/>
    <w:rsid w:val="00DA1283"/>
    <w:rsid w:val="00DA280C"/>
    <w:rsid w:val="00DA5396"/>
    <w:rsid w:val="00DA5602"/>
    <w:rsid w:val="00DA56C2"/>
    <w:rsid w:val="00DA5B6A"/>
    <w:rsid w:val="00DA60D6"/>
    <w:rsid w:val="00DB0384"/>
    <w:rsid w:val="00DB0658"/>
    <w:rsid w:val="00DB06D6"/>
    <w:rsid w:val="00DB07D5"/>
    <w:rsid w:val="00DB09F9"/>
    <w:rsid w:val="00DB0AEA"/>
    <w:rsid w:val="00DB0F39"/>
    <w:rsid w:val="00DB11ED"/>
    <w:rsid w:val="00DB12A1"/>
    <w:rsid w:val="00DB22EC"/>
    <w:rsid w:val="00DB2604"/>
    <w:rsid w:val="00DB39ED"/>
    <w:rsid w:val="00DB3F8E"/>
    <w:rsid w:val="00DB4425"/>
    <w:rsid w:val="00DB48A4"/>
    <w:rsid w:val="00DB5086"/>
    <w:rsid w:val="00DB50F4"/>
    <w:rsid w:val="00DC0CDD"/>
    <w:rsid w:val="00DC18E1"/>
    <w:rsid w:val="00DC1A7A"/>
    <w:rsid w:val="00DC286C"/>
    <w:rsid w:val="00DC3105"/>
    <w:rsid w:val="00DC39F9"/>
    <w:rsid w:val="00DC5D63"/>
    <w:rsid w:val="00DC6198"/>
    <w:rsid w:val="00DC655A"/>
    <w:rsid w:val="00DC68AB"/>
    <w:rsid w:val="00DC716E"/>
    <w:rsid w:val="00DD0514"/>
    <w:rsid w:val="00DD099B"/>
    <w:rsid w:val="00DD160D"/>
    <w:rsid w:val="00DD267C"/>
    <w:rsid w:val="00DD27C2"/>
    <w:rsid w:val="00DD3037"/>
    <w:rsid w:val="00DD31E2"/>
    <w:rsid w:val="00DD4305"/>
    <w:rsid w:val="00DD434F"/>
    <w:rsid w:val="00DD4C6B"/>
    <w:rsid w:val="00DD52A1"/>
    <w:rsid w:val="00DD6826"/>
    <w:rsid w:val="00DD6940"/>
    <w:rsid w:val="00DD76CB"/>
    <w:rsid w:val="00DD7B3D"/>
    <w:rsid w:val="00DE087A"/>
    <w:rsid w:val="00DE1270"/>
    <w:rsid w:val="00DE264B"/>
    <w:rsid w:val="00DE2C95"/>
    <w:rsid w:val="00DE2DAD"/>
    <w:rsid w:val="00DE2E9A"/>
    <w:rsid w:val="00DE4C57"/>
    <w:rsid w:val="00DE4D63"/>
    <w:rsid w:val="00DE576C"/>
    <w:rsid w:val="00DE618B"/>
    <w:rsid w:val="00DE6608"/>
    <w:rsid w:val="00DE6C22"/>
    <w:rsid w:val="00DF0496"/>
    <w:rsid w:val="00DF06C0"/>
    <w:rsid w:val="00DF0A8D"/>
    <w:rsid w:val="00DF0BA5"/>
    <w:rsid w:val="00DF106B"/>
    <w:rsid w:val="00DF24F2"/>
    <w:rsid w:val="00DF2920"/>
    <w:rsid w:val="00DF2E5C"/>
    <w:rsid w:val="00DF398E"/>
    <w:rsid w:val="00DF3E7E"/>
    <w:rsid w:val="00DF3E81"/>
    <w:rsid w:val="00DF5131"/>
    <w:rsid w:val="00DF5437"/>
    <w:rsid w:val="00DF619F"/>
    <w:rsid w:val="00DF643D"/>
    <w:rsid w:val="00DF6E10"/>
    <w:rsid w:val="00DF7626"/>
    <w:rsid w:val="00DF7FC4"/>
    <w:rsid w:val="00E000D6"/>
    <w:rsid w:val="00E00698"/>
    <w:rsid w:val="00E00BFD"/>
    <w:rsid w:val="00E019DE"/>
    <w:rsid w:val="00E01A22"/>
    <w:rsid w:val="00E03309"/>
    <w:rsid w:val="00E03E36"/>
    <w:rsid w:val="00E04102"/>
    <w:rsid w:val="00E042BC"/>
    <w:rsid w:val="00E049E9"/>
    <w:rsid w:val="00E054FB"/>
    <w:rsid w:val="00E05535"/>
    <w:rsid w:val="00E0586C"/>
    <w:rsid w:val="00E05A32"/>
    <w:rsid w:val="00E064F6"/>
    <w:rsid w:val="00E06CC5"/>
    <w:rsid w:val="00E07463"/>
    <w:rsid w:val="00E11056"/>
    <w:rsid w:val="00E11C01"/>
    <w:rsid w:val="00E122DF"/>
    <w:rsid w:val="00E12425"/>
    <w:rsid w:val="00E1405D"/>
    <w:rsid w:val="00E152F4"/>
    <w:rsid w:val="00E163AE"/>
    <w:rsid w:val="00E16C69"/>
    <w:rsid w:val="00E1779D"/>
    <w:rsid w:val="00E178A7"/>
    <w:rsid w:val="00E20A37"/>
    <w:rsid w:val="00E21337"/>
    <w:rsid w:val="00E217CE"/>
    <w:rsid w:val="00E221AE"/>
    <w:rsid w:val="00E22EA8"/>
    <w:rsid w:val="00E23A78"/>
    <w:rsid w:val="00E262B6"/>
    <w:rsid w:val="00E263A1"/>
    <w:rsid w:val="00E329B9"/>
    <w:rsid w:val="00E33B06"/>
    <w:rsid w:val="00E33B6C"/>
    <w:rsid w:val="00E3493A"/>
    <w:rsid w:val="00E34EBF"/>
    <w:rsid w:val="00E3500D"/>
    <w:rsid w:val="00E35076"/>
    <w:rsid w:val="00E355F2"/>
    <w:rsid w:val="00E358DB"/>
    <w:rsid w:val="00E3661D"/>
    <w:rsid w:val="00E372E3"/>
    <w:rsid w:val="00E372F3"/>
    <w:rsid w:val="00E37EE7"/>
    <w:rsid w:val="00E411DF"/>
    <w:rsid w:val="00E4242F"/>
    <w:rsid w:val="00E4272C"/>
    <w:rsid w:val="00E42B09"/>
    <w:rsid w:val="00E4472D"/>
    <w:rsid w:val="00E44B58"/>
    <w:rsid w:val="00E44B93"/>
    <w:rsid w:val="00E4604A"/>
    <w:rsid w:val="00E46122"/>
    <w:rsid w:val="00E46458"/>
    <w:rsid w:val="00E4673D"/>
    <w:rsid w:val="00E467DD"/>
    <w:rsid w:val="00E46859"/>
    <w:rsid w:val="00E474E5"/>
    <w:rsid w:val="00E50173"/>
    <w:rsid w:val="00E50841"/>
    <w:rsid w:val="00E50A4F"/>
    <w:rsid w:val="00E50F60"/>
    <w:rsid w:val="00E511ED"/>
    <w:rsid w:val="00E52441"/>
    <w:rsid w:val="00E53E84"/>
    <w:rsid w:val="00E56597"/>
    <w:rsid w:val="00E572C0"/>
    <w:rsid w:val="00E57A59"/>
    <w:rsid w:val="00E602EB"/>
    <w:rsid w:val="00E6057E"/>
    <w:rsid w:val="00E60C1D"/>
    <w:rsid w:val="00E6149F"/>
    <w:rsid w:val="00E61EBC"/>
    <w:rsid w:val="00E625BA"/>
    <w:rsid w:val="00E63155"/>
    <w:rsid w:val="00E64B38"/>
    <w:rsid w:val="00E65615"/>
    <w:rsid w:val="00E66435"/>
    <w:rsid w:val="00E66811"/>
    <w:rsid w:val="00E6729A"/>
    <w:rsid w:val="00E67D35"/>
    <w:rsid w:val="00E67F98"/>
    <w:rsid w:val="00E70D73"/>
    <w:rsid w:val="00E7136F"/>
    <w:rsid w:val="00E72C59"/>
    <w:rsid w:val="00E73677"/>
    <w:rsid w:val="00E73B53"/>
    <w:rsid w:val="00E74384"/>
    <w:rsid w:val="00E7475A"/>
    <w:rsid w:val="00E7633C"/>
    <w:rsid w:val="00E76D53"/>
    <w:rsid w:val="00E77E3C"/>
    <w:rsid w:val="00E80D77"/>
    <w:rsid w:val="00E80E15"/>
    <w:rsid w:val="00E81BB4"/>
    <w:rsid w:val="00E8217D"/>
    <w:rsid w:val="00E83842"/>
    <w:rsid w:val="00E85B46"/>
    <w:rsid w:val="00E85C1A"/>
    <w:rsid w:val="00E85D20"/>
    <w:rsid w:val="00E87C12"/>
    <w:rsid w:val="00E91073"/>
    <w:rsid w:val="00E911FB"/>
    <w:rsid w:val="00E91D1A"/>
    <w:rsid w:val="00E93729"/>
    <w:rsid w:val="00E93902"/>
    <w:rsid w:val="00E94963"/>
    <w:rsid w:val="00E96AC6"/>
    <w:rsid w:val="00E97077"/>
    <w:rsid w:val="00E9752D"/>
    <w:rsid w:val="00E97911"/>
    <w:rsid w:val="00EA028B"/>
    <w:rsid w:val="00EA2711"/>
    <w:rsid w:val="00EA273D"/>
    <w:rsid w:val="00EA2C1F"/>
    <w:rsid w:val="00EA2C55"/>
    <w:rsid w:val="00EA336D"/>
    <w:rsid w:val="00EA351E"/>
    <w:rsid w:val="00EA39AA"/>
    <w:rsid w:val="00EA3D8C"/>
    <w:rsid w:val="00EA3F15"/>
    <w:rsid w:val="00EA47C2"/>
    <w:rsid w:val="00EA5976"/>
    <w:rsid w:val="00EA5A80"/>
    <w:rsid w:val="00EA5EB8"/>
    <w:rsid w:val="00EA6809"/>
    <w:rsid w:val="00EB022A"/>
    <w:rsid w:val="00EB04E5"/>
    <w:rsid w:val="00EB061B"/>
    <w:rsid w:val="00EB08B0"/>
    <w:rsid w:val="00EB1128"/>
    <w:rsid w:val="00EB141C"/>
    <w:rsid w:val="00EB14B2"/>
    <w:rsid w:val="00EB223B"/>
    <w:rsid w:val="00EB281D"/>
    <w:rsid w:val="00EB3C15"/>
    <w:rsid w:val="00EB439D"/>
    <w:rsid w:val="00EB4905"/>
    <w:rsid w:val="00EB4F40"/>
    <w:rsid w:val="00EB516C"/>
    <w:rsid w:val="00EB5960"/>
    <w:rsid w:val="00EB725C"/>
    <w:rsid w:val="00EC0184"/>
    <w:rsid w:val="00EC1BA0"/>
    <w:rsid w:val="00EC1D74"/>
    <w:rsid w:val="00EC3C0F"/>
    <w:rsid w:val="00EC48BD"/>
    <w:rsid w:val="00EC520B"/>
    <w:rsid w:val="00EC58CB"/>
    <w:rsid w:val="00EC6085"/>
    <w:rsid w:val="00EC63CE"/>
    <w:rsid w:val="00EC64F6"/>
    <w:rsid w:val="00EC76C5"/>
    <w:rsid w:val="00EC7BAB"/>
    <w:rsid w:val="00ED056D"/>
    <w:rsid w:val="00ED09B3"/>
    <w:rsid w:val="00ED1685"/>
    <w:rsid w:val="00ED19F1"/>
    <w:rsid w:val="00ED1E9E"/>
    <w:rsid w:val="00ED263F"/>
    <w:rsid w:val="00ED3A1E"/>
    <w:rsid w:val="00ED3DDC"/>
    <w:rsid w:val="00ED6621"/>
    <w:rsid w:val="00ED7043"/>
    <w:rsid w:val="00ED718E"/>
    <w:rsid w:val="00ED7C3A"/>
    <w:rsid w:val="00ED7EC4"/>
    <w:rsid w:val="00EE0FAB"/>
    <w:rsid w:val="00EE1200"/>
    <w:rsid w:val="00EE1B34"/>
    <w:rsid w:val="00EE1CB3"/>
    <w:rsid w:val="00EE212E"/>
    <w:rsid w:val="00EE2F16"/>
    <w:rsid w:val="00EE387F"/>
    <w:rsid w:val="00EE3E08"/>
    <w:rsid w:val="00EE442B"/>
    <w:rsid w:val="00EE58B3"/>
    <w:rsid w:val="00EE66ED"/>
    <w:rsid w:val="00EE7437"/>
    <w:rsid w:val="00EE7BF7"/>
    <w:rsid w:val="00EF0148"/>
    <w:rsid w:val="00EF0C15"/>
    <w:rsid w:val="00EF0F1B"/>
    <w:rsid w:val="00EF1295"/>
    <w:rsid w:val="00EF2DC6"/>
    <w:rsid w:val="00EF32FB"/>
    <w:rsid w:val="00EF444A"/>
    <w:rsid w:val="00EF54C4"/>
    <w:rsid w:val="00EF5866"/>
    <w:rsid w:val="00F004BB"/>
    <w:rsid w:val="00F03A85"/>
    <w:rsid w:val="00F04E00"/>
    <w:rsid w:val="00F05546"/>
    <w:rsid w:val="00F06790"/>
    <w:rsid w:val="00F104FD"/>
    <w:rsid w:val="00F108FD"/>
    <w:rsid w:val="00F10CDA"/>
    <w:rsid w:val="00F12F95"/>
    <w:rsid w:val="00F14C16"/>
    <w:rsid w:val="00F155C5"/>
    <w:rsid w:val="00F177C7"/>
    <w:rsid w:val="00F17A29"/>
    <w:rsid w:val="00F20AB4"/>
    <w:rsid w:val="00F22F2B"/>
    <w:rsid w:val="00F2520A"/>
    <w:rsid w:val="00F2617B"/>
    <w:rsid w:val="00F26A2D"/>
    <w:rsid w:val="00F26FCF"/>
    <w:rsid w:val="00F271DE"/>
    <w:rsid w:val="00F30B17"/>
    <w:rsid w:val="00F31639"/>
    <w:rsid w:val="00F3277A"/>
    <w:rsid w:val="00F32876"/>
    <w:rsid w:val="00F34461"/>
    <w:rsid w:val="00F34482"/>
    <w:rsid w:val="00F34554"/>
    <w:rsid w:val="00F36975"/>
    <w:rsid w:val="00F371A0"/>
    <w:rsid w:val="00F37BEB"/>
    <w:rsid w:val="00F40319"/>
    <w:rsid w:val="00F403E9"/>
    <w:rsid w:val="00F40BD2"/>
    <w:rsid w:val="00F42562"/>
    <w:rsid w:val="00F42584"/>
    <w:rsid w:val="00F426E5"/>
    <w:rsid w:val="00F42978"/>
    <w:rsid w:val="00F43D09"/>
    <w:rsid w:val="00F450C1"/>
    <w:rsid w:val="00F45F28"/>
    <w:rsid w:val="00F468D1"/>
    <w:rsid w:val="00F46A42"/>
    <w:rsid w:val="00F46B0C"/>
    <w:rsid w:val="00F47AD6"/>
    <w:rsid w:val="00F50223"/>
    <w:rsid w:val="00F50A8D"/>
    <w:rsid w:val="00F50C06"/>
    <w:rsid w:val="00F51892"/>
    <w:rsid w:val="00F5241F"/>
    <w:rsid w:val="00F52CD4"/>
    <w:rsid w:val="00F53EE4"/>
    <w:rsid w:val="00F5476C"/>
    <w:rsid w:val="00F551DC"/>
    <w:rsid w:val="00F55749"/>
    <w:rsid w:val="00F566D1"/>
    <w:rsid w:val="00F56A4A"/>
    <w:rsid w:val="00F57542"/>
    <w:rsid w:val="00F577F0"/>
    <w:rsid w:val="00F6267C"/>
    <w:rsid w:val="00F6311D"/>
    <w:rsid w:val="00F64AEE"/>
    <w:rsid w:val="00F64B1B"/>
    <w:rsid w:val="00F65499"/>
    <w:rsid w:val="00F65A44"/>
    <w:rsid w:val="00F66B4F"/>
    <w:rsid w:val="00F66DD5"/>
    <w:rsid w:val="00F704BB"/>
    <w:rsid w:val="00F708F2"/>
    <w:rsid w:val="00F708F8"/>
    <w:rsid w:val="00F70F72"/>
    <w:rsid w:val="00F713EB"/>
    <w:rsid w:val="00F71698"/>
    <w:rsid w:val="00F719DA"/>
    <w:rsid w:val="00F72795"/>
    <w:rsid w:val="00F72BD4"/>
    <w:rsid w:val="00F73469"/>
    <w:rsid w:val="00F737B5"/>
    <w:rsid w:val="00F737CA"/>
    <w:rsid w:val="00F73F0F"/>
    <w:rsid w:val="00F74B2B"/>
    <w:rsid w:val="00F75859"/>
    <w:rsid w:val="00F75A4B"/>
    <w:rsid w:val="00F761C3"/>
    <w:rsid w:val="00F766CC"/>
    <w:rsid w:val="00F800BF"/>
    <w:rsid w:val="00F80C44"/>
    <w:rsid w:val="00F80FBB"/>
    <w:rsid w:val="00F81640"/>
    <w:rsid w:val="00F81EFB"/>
    <w:rsid w:val="00F83413"/>
    <w:rsid w:val="00F83C4C"/>
    <w:rsid w:val="00F83FF3"/>
    <w:rsid w:val="00F840B3"/>
    <w:rsid w:val="00F84368"/>
    <w:rsid w:val="00F84C03"/>
    <w:rsid w:val="00F84F58"/>
    <w:rsid w:val="00F85245"/>
    <w:rsid w:val="00F8608F"/>
    <w:rsid w:val="00F877AD"/>
    <w:rsid w:val="00F90B5A"/>
    <w:rsid w:val="00F90DAC"/>
    <w:rsid w:val="00F9137F"/>
    <w:rsid w:val="00F91B89"/>
    <w:rsid w:val="00F92729"/>
    <w:rsid w:val="00F931C7"/>
    <w:rsid w:val="00F933FB"/>
    <w:rsid w:val="00F93E58"/>
    <w:rsid w:val="00F94979"/>
    <w:rsid w:val="00F94BE9"/>
    <w:rsid w:val="00F95102"/>
    <w:rsid w:val="00F95A8B"/>
    <w:rsid w:val="00F95B59"/>
    <w:rsid w:val="00F95C6A"/>
    <w:rsid w:val="00F95D5C"/>
    <w:rsid w:val="00F96EFB"/>
    <w:rsid w:val="00F973B2"/>
    <w:rsid w:val="00F9772F"/>
    <w:rsid w:val="00F97A67"/>
    <w:rsid w:val="00F97D60"/>
    <w:rsid w:val="00FA1020"/>
    <w:rsid w:val="00FA14AD"/>
    <w:rsid w:val="00FA15C9"/>
    <w:rsid w:val="00FA2AC3"/>
    <w:rsid w:val="00FA2E56"/>
    <w:rsid w:val="00FA32F8"/>
    <w:rsid w:val="00FA4B07"/>
    <w:rsid w:val="00FA5D81"/>
    <w:rsid w:val="00FA60D2"/>
    <w:rsid w:val="00FB0664"/>
    <w:rsid w:val="00FB1074"/>
    <w:rsid w:val="00FB26C8"/>
    <w:rsid w:val="00FB2AB7"/>
    <w:rsid w:val="00FB2F29"/>
    <w:rsid w:val="00FB3407"/>
    <w:rsid w:val="00FB3597"/>
    <w:rsid w:val="00FB4E51"/>
    <w:rsid w:val="00FB52AE"/>
    <w:rsid w:val="00FB54B3"/>
    <w:rsid w:val="00FB54DB"/>
    <w:rsid w:val="00FB65E8"/>
    <w:rsid w:val="00FB6E7C"/>
    <w:rsid w:val="00FB7DA3"/>
    <w:rsid w:val="00FC0B76"/>
    <w:rsid w:val="00FC219E"/>
    <w:rsid w:val="00FC2AA3"/>
    <w:rsid w:val="00FC3569"/>
    <w:rsid w:val="00FC3BA6"/>
    <w:rsid w:val="00FC5329"/>
    <w:rsid w:val="00FC5B1D"/>
    <w:rsid w:val="00FC5D77"/>
    <w:rsid w:val="00FC760D"/>
    <w:rsid w:val="00FC7D47"/>
    <w:rsid w:val="00FD03E6"/>
    <w:rsid w:val="00FD04F6"/>
    <w:rsid w:val="00FD0C56"/>
    <w:rsid w:val="00FD111D"/>
    <w:rsid w:val="00FD174F"/>
    <w:rsid w:val="00FD178F"/>
    <w:rsid w:val="00FD3ED1"/>
    <w:rsid w:val="00FD5079"/>
    <w:rsid w:val="00FD5701"/>
    <w:rsid w:val="00FD610A"/>
    <w:rsid w:val="00FD69B2"/>
    <w:rsid w:val="00FD6FCB"/>
    <w:rsid w:val="00FD7653"/>
    <w:rsid w:val="00FD7F10"/>
    <w:rsid w:val="00FE15D8"/>
    <w:rsid w:val="00FE1CA0"/>
    <w:rsid w:val="00FE21B4"/>
    <w:rsid w:val="00FE363A"/>
    <w:rsid w:val="00FE37C0"/>
    <w:rsid w:val="00FE481C"/>
    <w:rsid w:val="00FE5AE8"/>
    <w:rsid w:val="00FE5EAE"/>
    <w:rsid w:val="00FE5EFC"/>
    <w:rsid w:val="00FE6D72"/>
    <w:rsid w:val="00FE72C9"/>
    <w:rsid w:val="00FF1E6B"/>
    <w:rsid w:val="00FF1FE3"/>
    <w:rsid w:val="00FF270A"/>
    <w:rsid w:val="00FF27CF"/>
    <w:rsid w:val="00FF2D4C"/>
    <w:rsid w:val="00FF2DAE"/>
    <w:rsid w:val="00FF3323"/>
    <w:rsid w:val="00FF39DC"/>
    <w:rsid w:val="00FF4007"/>
    <w:rsid w:val="00FF4790"/>
    <w:rsid w:val="00FF56B1"/>
    <w:rsid w:val="00FF63F9"/>
    <w:rsid w:val="00FF687D"/>
    <w:rsid w:val="00FF7A0F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E9E3C"/>
  <w15:chartTrackingRefBased/>
  <w15:docId w15:val="{2D4D2431-B056-B943-B277-850A3044F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755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C7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C7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C7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C7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C7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C7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C7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C7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C7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oetryquotes">
    <w:name w:val="Poetry quotes"/>
    <w:basedOn w:val="Normal"/>
    <w:qFormat/>
    <w:rsid w:val="008D57F7"/>
    <w:pPr>
      <w:spacing w:before="240" w:after="240" w:line="240" w:lineRule="auto"/>
      <w:ind w:left="2880" w:right="2268" w:firstLine="227"/>
      <w:jc w:val="center"/>
    </w:pPr>
    <w:rPr>
      <w:rFonts w:ascii="Tisa Offc Serif Pro" w:eastAsia="Helvetica" w:hAnsi="Tisa Offc Serif Pro" w:cs="Helvetica"/>
      <w:i/>
      <w:iCs/>
      <w:color w:val="1A1718"/>
      <w:kern w:val="2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3C3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3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C7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3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C7F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3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C7F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3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C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575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05755"/>
  </w:style>
  <w:style w:type="paragraph" w:styleId="Footer">
    <w:name w:val="footer"/>
    <w:basedOn w:val="Normal"/>
    <w:link w:val="FooterChar"/>
    <w:uiPriority w:val="99"/>
    <w:unhideWhenUsed/>
    <w:rsid w:val="0080575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05755"/>
  </w:style>
  <w:style w:type="character" w:styleId="PageNumber">
    <w:name w:val="page number"/>
    <w:basedOn w:val="DefaultParagraphFont"/>
    <w:uiPriority w:val="99"/>
    <w:semiHidden/>
    <w:unhideWhenUsed/>
    <w:rsid w:val="00805755"/>
  </w:style>
  <w:style w:type="character" w:styleId="Hyperlink">
    <w:name w:val="Hyperlink"/>
    <w:basedOn w:val="DefaultParagraphFont"/>
    <w:uiPriority w:val="99"/>
    <w:unhideWhenUsed/>
    <w:rsid w:val="00DF24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4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4F2"/>
    <w:rPr>
      <w:color w:val="96607D" w:themeColor="followedHyperlink"/>
      <w:u w:val="single"/>
    </w:rPr>
  </w:style>
  <w:style w:type="character" w:customStyle="1" w:styleId="anchor-text">
    <w:name w:val="anchor-text"/>
    <w:basedOn w:val="DefaultParagraphFont"/>
    <w:rsid w:val="00305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664/jcsm.8986" TargetMode="External"/><Relationship Id="rId13" Type="http://schemas.openxmlformats.org/officeDocument/2006/relationships/hyperlink" Target="https://jamanetwork.com/journals/jama/fullarticle/1199155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111/jsr.13895" TargetMode="External"/><Relationship Id="rId12" Type="http://schemas.openxmlformats.org/officeDocument/2006/relationships/hyperlink" Target="https://doi.org/10.1016/j.jsmc.2022.03.003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oi.org/10.1371/journal.pone.014531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16/j.jpsychores.2010.04.003" TargetMode="External"/><Relationship Id="rId10" Type="http://schemas.openxmlformats.org/officeDocument/2006/relationships/hyperlink" Target="https://pubmed.ncbi.nlm.nih.gov/30496533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sleep.2014.04.007" TargetMode="External"/><Relationship Id="rId14" Type="http://schemas.openxmlformats.org/officeDocument/2006/relationships/hyperlink" Target="https://www.wiley.com/Health+Psychology%3A+Biopsychosocial+Interactions%2C+10th+Edition-p-9781119577829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chellestanley/Library/Group%20Containers/UBF8T346G9.Office/User%20Content.localized/Templates.localized/APA%20Sty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0D3246-1358-6641-A061-20CF24F97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Style.dotx</Template>
  <TotalTime>533</TotalTime>
  <Pages>10</Pages>
  <Words>2401</Words>
  <Characters>13686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Stanley</dc:creator>
  <cp:keywords/>
  <dc:description/>
  <cp:lastModifiedBy>TAMPIERI, Giorgio (gtamp1)</cp:lastModifiedBy>
  <cp:revision>3349</cp:revision>
  <dcterms:created xsi:type="dcterms:W3CDTF">2025-10-21T00:18:00Z</dcterms:created>
  <dcterms:modified xsi:type="dcterms:W3CDTF">2025-10-28T09:45:00Z</dcterms:modified>
</cp:coreProperties>
</file>